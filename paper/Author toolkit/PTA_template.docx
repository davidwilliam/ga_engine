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4AB3A" w14:textId="77777777" w:rsidR="009101D8" w:rsidRPr="00E77F59" w:rsidRDefault="00F55783" w:rsidP="00E77F59">
      <w:pPr>
        <w:pStyle w:val="Title"/>
      </w:pPr>
      <w:r w:rsidRPr="00E77F59">
        <w:fldChar w:fldCharType="begin"/>
      </w:r>
      <w:r w:rsidR="008027FB" w:rsidRPr="00E77F59">
        <w:instrText xml:space="preserve"> MACROBUTTON  AcceptAllChangesInDoc Insert the title of your article here </w:instrText>
      </w:r>
      <w:r w:rsidRPr="00E77F59">
        <w:fldChar w:fldCharType="end"/>
      </w:r>
    </w:p>
    <w:p w14:paraId="0579C629" w14:textId="77777777" w:rsidR="009101D8" w:rsidRPr="001977A6" w:rsidRDefault="00F55783" w:rsidP="00445BEE">
      <w:pPr>
        <w:pStyle w:val="02Authornames"/>
        <w:spacing w:line="240" w:lineRule="auto"/>
      </w:pPr>
      <w:r w:rsidRPr="001977A6">
        <w:fldChar w:fldCharType="begin"/>
      </w:r>
      <w:r w:rsidR="00231B7A" w:rsidRPr="001977A6">
        <w:instrText xml:space="preserve"> MACROBUTTON  AcceptAllChangesInDoc Insert author names here (include affiliation numbers/footnote symbols) </w:instrText>
      </w:r>
      <w:r w:rsidRPr="001977A6">
        <w:fldChar w:fldCharType="end"/>
      </w:r>
    </w:p>
    <w:p w14:paraId="2BB3D090" w14:textId="77777777" w:rsidR="009101D8" w:rsidRDefault="00F55783" w:rsidP="00445BEE">
      <w:pPr>
        <w:pStyle w:val="03Authoraffiliation"/>
        <w:ind w:left="600" w:right="568"/>
      </w:pPr>
      <w:r>
        <w:fldChar w:fldCharType="begin"/>
      </w:r>
      <w:r w:rsidR="006A72E9">
        <w:instrText xml:space="preserve"> MACROBUTTON  AcceptAllChangesInDoc "Insert affiliations here, include: Department, Institution, Address, City, Area and Code, Country, ORCID ID" </w:instrText>
      </w:r>
      <w:r>
        <w:fldChar w:fldCharType="end"/>
      </w:r>
    </w:p>
    <w:p w14:paraId="2C54EA99" w14:textId="77777777" w:rsidR="00D67C77" w:rsidRDefault="00896470" w:rsidP="00445BEE">
      <w:pPr>
        <w:pStyle w:val="05Keywords"/>
      </w:pPr>
      <w:r w:rsidRPr="00896470">
        <w:rPr>
          <w:b/>
        </w:rPr>
        <w:t>Keywords:</w:t>
      </w:r>
      <w:r>
        <w:t xml:space="preserve"> </w:t>
      </w:r>
      <w:r w:rsidR="00F55783">
        <w:fldChar w:fldCharType="begin"/>
      </w:r>
      <w:r w:rsidR="008027FB">
        <w:instrText xml:space="preserve"> MACROBUTTON  AcceptAllChangesInDoc Insert a minimum of three and maximum of six keywords here. </w:instrText>
      </w:r>
      <w:r w:rsidR="00F55783">
        <w:fldChar w:fldCharType="end"/>
      </w:r>
    </w:p>
    <w:p w14:paraId="50B8B198" w14:textId="77777777" w:rsidR="004E5DED" w:rsidRPr="002F474A" w:rsidRDefault="004E5DED" w:rsidP="00445BEE">
      <w:pPr>
        <w:pStyle w:val="X1Textlinedonotuse"/>
      </w:pPr>
    </w:p>
    <w:p w14:paraId="5881EF08" w14:textId="77777777" w:rsidR="000F359A" w:rsidRDefault="000F359A" w:rsidP="00445BEE">
      <w:pPr>
        <w:pStyle w:val="X1Textlinedonotuse"/>
        <w:sectPr w:rsidR="000F359A" w:rsidSect="00BB4449">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601" w:right="1134" w:bottom="851" w:left="1304" w:header="720" w:footer="851" w:gutter="0"/>
          <w:cols w:space="708"/>
          <w:titlePg/>
          <w:docGrid w:linePitch="360"/>
        </w:sectPr>
      </w:pPr>
    </w:p>
    <w:p w14:paraId="0BBBE571" w14:textId="77777777" w:rsidR="00CD760A" w:rsidRDefault="00CD760A" w:rsidP="00445BEE">
      <w:pPr>
        <w:pStyle w:val="07HEADINGA"/>
        <w:widowControl w:val="0"/>
        <w:spacing w:line="240" w:lineRule="auto"/>
        <w:sectPr w:rsidR="00CD760A" w:rsidSect="00BB4449">
          <w:type w:val="continuous"/>
          <w:pgSz w:w="11907" w:h="16840" w:code="9"/>
          <w:pgMar w:top="1601" w:right="1134" w:bottom="851" w:left="1304" w:header="720" w:footer="680" w:gutter="0"/>
          <w:cols w:space="397"/>
          <w:titlePg/>
          <w:docGrid w:linePitch="360"/>
        </w:sectPr>
      </w:pPr>
    </w:p>
    <w:p w14:paraId="30BAA1BE" w14:textId="77777777" w:rsidR="00394285" w:rsidRDefault="00394285" w:rsidP="0077022A">
      <w:pPr>
        <w:pStyle w:val="A1Footnote"/>
        <w:framePr w:wrap="notBeside"/>
      </w:pPr>
    </w:p>
    <w:p w14:paraId="033DA166" w14:textId="77777777" w:rsidR="00F62C7C" w:rsidRDefault="00F62C7C" w:rsidP="00F62C7C">
      <w:pPr>
        <w:spacing w:line="240" w:lineRule="auto"/>
      </w:pPr>
    </w:p>
    <w:p w14:paraId="47EA3F5E" w14:textId="6C3D3596" w:rsidR="00F62C7C" w:rsidRDefault="00F62C7C" w:rsidP="00F62C7C">
      <w:pPr>
        <w:spacing w:line="240" w:lineRule="auto"/>
      </w:pPr>
      <w:r>
        <w:t xml:space="preserve">Please refer to our </w:t>
      </w:r>
      <w:hyperlink r:id="rId14" w:history="1">
        <w:r w:rsidRPr="00607B0D">
          <w:rPr>
            <w:rStyle w:val="Hyperlink"/>
          </w:rPr>
          <w:t>instructions for authors</w:t>
        </w:r>
      </w:hyperlink>
      <w:r>
        <w:t xml:space="preserve"> for full details on manuscript preparation. Please note that this template should act as a guide on content, but doesn’t necessarily need to be followed for style and formatting. Our typesetters will set your manuscript into house style after acceptance.</w:t>
      </w:r>
    </w:p>
    <w:p w14:paraId="4027037C" w14:textId="77777777" w:rsidR="00F62C7C" w:rsidRDefault="00F62C7C" w:rsidP="00F62C7C">
      <w:pPr>
        <w:spacing w:line="240" w:lineRule="auto"/>
      </w:pPr>
    </w:p>
    <w:p w14:paraId="02DBC2AE" w14:textId="697EFE2F" w:rsidR="00AD71BE" w:rsidRPr="00E77F59" w:rsidRDefault="00813DAE" w:rsidP="0077022A">
      <w:pPr>
        <w:pStyle w:val="Heading1"/>
      </w:pPr>
      <w:r w:rsidRPr="00E77F59">
        <w:t>Summary</w:t>
      </w:r>
    </w:p>
    <w:p w14:paraId="43C839B8" w14:textId="77777777" w:rsidR="00AD71BE" w:rsidRDefault="00376BA3" w:rsidP="00363AE6">
      <w:pPr>
        <w:pStyle w:val="Abstract"/>
      </w:pPr>
      <w:r w:rsidRPr="0034068D">
        <w:t>The abstract should be no more than 200 words and should not contain references or unexplained abbreviations or acronyms. Your abstract should be concise and informative and should read well as a standalone piece. The general scope of the article as well as the main results and conclusions should be summarised. Please also ensure that your abstract contains all likely search terms, to assist indexers (e.g. PubMed) which scan only the title and abstract of articles. If possible, it is beneficial to have all your keywords written into the abstract.</w:t>
      </w:r>
    </w:p>
    <w:p w14:paraId="735B1DA3" w14:textId="77777777" w:rsidR="00376BA3" w:rsidRDefault="00376BA3" w:rsidP="0077022A"/>
    <w:p w14:paraId="098CE63C" w14:textId="77777777" w:rsidR="006A72E9" w:rsidRDefault="00787AB2" w:rsidP="0077022A">
      <w:pPr>
        <w:pStyle w:val="Heading1"/>
      </w:pPr>
      <w:r w:rsidRPr="00787AB2">
        <w:t>Main Text</w:t>
      </w:r>
    </w:p>
    <w:p w14:paraId="4CDD8D5F" w14:textId="5377FF00" w:rsidR="00363AE6" w:rsidRDefault="00376BA3" w:rsidP="00F62C7C">
      <w:pPr>
        <w:spacing w:line="240" w:lineRule="auto"/>
      </w:pPr>
      <w:r w:rsidRPr="0034068D">
        <w:t xml:space="preserve">The main text of your article should </w:t>
      </w:r>
      <w:r w:rsidRPr="0077022A">
        <w:t>be</w:t>
      </w:r>
      <w:r w:rsidRPr="0034068D">
        <w:t xml:space="preserve"> split into informative sections. </w:t>
      </w:r>
      <w:r w:rsidR="006A72E9">
        <w:t>In a research paper, these will u</w:t>
      </w:r>
      <w:r w:rsidRPr="0034068D">
        <w:t xml:space="preserve">sually be introduction, methods, results, discussion and conclusions, </w:t>
      </w:r>
      <w:r w:rsidR="00F62C7C">
        <w:t xml:space="preserve">however </w:t>
      </w:r>
      <w:r w:rsidRPr="0034068D">
        <w:t xml:space="preserve">please feel free to use </w:t>
      </w:r>
      <w:r w:rsidR="00A726DF">
        <w:t>whichever</w:t>
      </w:r>
      <w:r w:rsidRPr="0034068D">
        <w:t xml:space="preserve"> headings and subheadings best suit your article. </w:t>
      </w:r>
    </w:p>
    <w:p w14:paraId="4F1D465C" w14:textId="77777777" w:rsidR="00F62C7C" w:rsidRDefault="00F62C7C" w:rsidP="00F62C7C">
      <w:pPr>
        <w:spacing w:line="240" w:lineRule="auto"/>
      </w:pPr>
    </w:p>
    <w:p w14:paraId="6A8561EE" w14:textId="77777777" w:rsidR="000B1AAA" w:rsidRDefault="000B1AAA" w:rsidP="00F62C7C">
      <w:pPr>
        <w:spacing w:line="240" w:lineRule="auto"/>
      </w:pPr>
      <w:r>
        <w:t>Ensure that all figures, tables and any relevant supplementary materials are mentioned in the text.</w:t>
      </w:r>
    </w:p>
    <w:p w14:paraId="1A0AE14C" w14:textId="367971B7" w:rsidR="000B1AAA" w:rsidRDefault="000B1AAA" w:rsidP="00F62C7C">
      <w:pPr>
        <w:spacing w:line="240" w:lineRule="auto"/>
      </w:pPr>
    </w:p>
    <w:p w14:paraId="6C0C3B0A" w14:textId="2C41EC5D" w:rsidR="00F62C7C" w:rsidRDefault="00F62C7C" w:rsidP="00F62C7C">
      <w:pPr>
        <w:spacing w:line="240" w:lineRule="auto"/>
      </w:pPr>
    </w:p>
    <w:p w14:paraId="039CF0EE" w14:textId="77777777" w:rsidR="009E4738" w:rsidRPr="001F19CF" w:rsidRDefault="009E4738" w:rsidP="009E4738">
      <w:pPr>
        <w:pStyle w:val="titlersos"/>
        <w:numPr>
          <w:ilvl w:val="0"/>
          <w:numId w:val="0"/>
        </w:numPr>
        <w:spacing w:line="240" w:lineRule="auto"/>
        <w:rPr>
          <w:b w:val="0"/>
          <w:sz w:val="28"/>
        </w:rPr>
      </w:pPr>
      <w:r w:rsidRPr="001F19CF">
        <w:rPr>
          <w:b w:val="0"/>
          <w:sz w:val="28"/>
        </w:rPr>
        <w:t>Acknowledgments</w:t>
      </w:r>
    </w:p>
    <w:p w14:paraId="1CCEF372" w14:textId="36D39D73" w:rsidR="00F62C7C" w:rsidRDefault="009E4738" w:rsidP="009E4738">
      <w:pPr>
        <w:pStyle w:val="Heading1"/>
        <w:spacing w:line="240" w:lineRule="auto"/>
      </w:pPr>
      <w:r w:rsidRPr="001F19CF">
        <w:rPr>
          <w:rFonts w:ascii="Palatino-Roman" w:hAnsi="Palatino-Roman"/>
          <w:sz w:val="20"/>
        </w:rPr>
        <w:t>Please acknowledge anyone who contributed to the study but did not meet the authorship criteria.</w:t>
      </w:r>
      <w:r>
        <w:rPr>
          <w:rFonts w:ascii="Palatino-Roman" w:hAnsi="Palatino-Roman"/>
          <w:sz w:val="20"/>
        </w:rPr>
        <w:t xml:space="preserve"> </w:t>
      </w:r>
      <w:r w:rsidRPr="00CE260E">
        <w:rPr>
          <w:rFonts w:ascii="Palatino-Roman" w:hAnsi="Palatino-Roman"/>
          <w:sz w:val="20"/>
        </w:rPr>
        <w:t xml:space="preserve">Please </w:t>
      </w:r>
      <w:r>
        <w:rPr>
          <w:rFonts w:ascii="Palatino-Roman" w:hAnsi="Palatino-Roman"/>
          <w:sz w:val="20"/>
        </w:rPr>
        <w:t xml:space="preserve">also </w:t>
      </w:r>
      <w:r w:rsidRPr="00CE260E">
        <w:rPr>
          <w:rFonts w:ascii="Palatino-Roman" w:hAnsi="Palatino-Roman"/>
          <w:sz w:val="20"/>
        </w:rPr>
        <w:t>list the source of funding for each author</w:t>
      </w:r>
      <w:r>
        <w:rPr>
          <w:rFonts w:ascii="Palatino-Roman" w:hAnsi="Palatino-Roman"/>
          <w:sz w:val="20"/>
        </w:rPr>
        <w:t xml:space="preserve"> (and also enter this during the submission process)</w:t>
      </w:r>
      <w:r w:rsidRPr="00CE260E">
        <w:rPr>
          <w:rFonts w:ascii="Palatino-Roman" w:hAnsi="Palatino-Roman"/>
          <w:sz w:val="20"/>
        </w:rPr>
        <w:t>.</w:t>
      </w:r>
    </w:p>
    <w:p w14:paraId="46222603" w14:textId="77777777" w:rsidR="00F62C7C" w:rsidRDefault="00F62C7C" w:rsidP="00F62C7C">
      <w:pPr>
        <w:pStyle w:val="Heading1"/>
      </w:pPr>
    </w:p>
    <w:p w14:paraId="361A196D" w14:textId="77777777" w:rsidR="009E4738" w:rsidRDefault="009E4738" w:rsidP="009E4738">
      <w:pPr>
        <w:shd w:val="clear" w:color="auto" w:fill="FFFFFF"/>
        <w:spacing w:after="240" w:line="240" w:lineRule="auto"/>
        <w:textAlignment w:val="baseline"/>
        <w:rPr>
          <w:rFonts w:ascii="MyriadPro-Cond" w:hAnsi="MyriadPro-Cond" w:cs="MyriadPro-Cond"/>
          <w:color w:val="323031"/>
          <w:sz w:val="36"/>
          <w:szCs w:val="36"/>
        </w:rPr>
      </w:pPr>
      <w:r>
        <w:rPr>
          <w:rFonts w:ascii="MyriadPro-Cond" w:hAnsi="MyriadPro-Cond" w:cs="MyriadPro-Cond"/>
          <w:color w:val="323031"/>
          <w:sz w:val="36"/>
          <w:szCs w:val="36"/>
        </w:rPr>
        <w:lastRenderedPageBreak/>
        <w:t>References</w:t>
      </w:r>
    </w:p>
    <w:p w14:paraId="224E3321" w14:textId="77777777" w:rsidR="009E4738" w:rsidRPr="001F19CF" w:rsidRDefault="009E4738" w:rsidP="009E4738">
      <w:pPr>
        <w:spacing w:line="240" w:lineRule="auto"/>
      </w:pPr>
      <w:r>
        <w:t xml:space="preserve">References will eventually be published in a numbered (Vancouver) format as shown below, but please format them as you wish for review. </w:t>
      </w:r>
      <w:r w:rsidRPr="001F19CF">
        <w:t>Please note that references to datasets must also be included in the reference list with DOIs where available.</w:t>
      </w:r>
    </w:p>
    <w:p w14:paraId="2D0C4C3C" w14:textId="77777777" w:rsidR="009E4738" w:rsidRDefault="009E4738" w:rsidP="009E4738">
      <w:pPr>
        <w:shd w:val="clear" w:color="auto" w:fill="FFFFFF"/>
        <w:spacing w:after="240" w:line="240" w:lineRule="auto"/>
        <w:textAlignment w:val="baseline"/>
      </w:pPr>
    </w:p>
    <w:p w14:paraId="4BD56C11" w14:textId="77777777" w:rsidR="009E4738" w:rsidRPr="00E77F59" w:rsidRDefault="009E4738" w:rsidP="009E4738">
      <w:r w:rsidRPr="00E77F59">
        <w:t xml:space="preserve">1. Authors. Year. Title. </w:t>
      </w:r>
      <w:r w:rsidRPr="00363AE6">
        <w:rPr>
          <w:i/>
        </w:rPr>
        <w:t>Abbreviated Journal title</w:t>
      </w:r>
      <w:r w:rsidRPr="00363AE6">
        <w:t xml:space="preserve"> </w:t>
      </w:r>
      <w:r w:rsidRPr="00363AE6">
        <w:rPr>
          <w:b/>
        </w:rPr>
        <w:t>Volume</w:t>
      </w:r>
      <w:r w:rsidRPr="00E77F59">
        <w:t>, page range. (</w:t>
      </w:r>
      <w:r w:rsidRPr="00363AE6">
        <w:t>doi</w:t>
      </w:r>
      <w:r w:rsidRPr="00E77F59">
        <w:t>)</w:t>
      </w:r>
    </w:p>
    <w:p w14:paraId="559FB2F3" w14:textId="77777777" w:rsidR="009E4738" w:rsidRPr="00E77F59" w:rsidRDefault="009E4738" w:rsidP="009E4738">
      <w:r w:rsidRPr="00E77F59">
        <w:t xml:space="preserve">2. Authors. Year. Title. </w:t>
      </w:r>
      <w:r w:rsidRPr="00363AE6">
        <w:rPr>
          <w:i/>
        </w:rPr>
        <w:t>Abbreviated Journal title</w:t>
      </w:r>
      <w:r w:rsidRPr="00363AE6">
        <w:t xml:space="preserve"> </w:t>
      </w:r>
      <w:r w:rsidRPr="00363AE6">
        <w:rPr>
          <w:b/>
        </w:rPr>
        <w:t>Volume</w:t>
      </w:r>
      <w:r w:rsidRPr="00E77F59">
        <w:t>, page range. (</w:t>
      </w:r>
      <w:r w:rsidRPr="00363AE6">
        <w:t>doi</w:t>
      </w:r>
      <w:r w:rsidRPr="00E77F59">
        <w:t>)</w:t>
      </w:r>
    </w:p>
    <w:p w14:paraId="6AA0E7E5" w14:textId="77777777" w:rsidR="009E4738" w:rsidRPr="00E77F59" w:rsidRDefault="009E4738" w:rsidP="009E4738">
      <w:r w:rsidRPr="00E77F59">
        <w:t xml:space="preserve">3. Authors. Year. Title. </w:t>
      </w:r>
      <w:r w:rsidRPr="00363AE6">
        <w:rPr>
          <w:i/>
        </w:rPr>
        <w:t>Abbreviated Journal title</w:t>
      </w:r>
      <w:r w:rsidRPr="00363AE6">
        <w:t xml:space="preserve"> </w:t>
      </w:r>
      <w:r w:rsidRPr="00363AE6">
        <w:rPr>
          <w:b/>
        </w:rPr>
        <w:t>Volume</w:t>
      </w:r>
      <w:r w:rsidRPr="00E77F59">
        <w:t>, page range. (</w:t>
      </w:r>
      <w:r w:rsidRPr="00363AE6">
        <w:t>doi</w:t>
      </w:r>
      <w:r w:rsidRPr="00E77F59">
        <w:t>)</w:t>
      </w:r>
    </w:p>
    <w:p w14:paraId="39ED314E" w14:textId="77777777" w:rsidR="009E4738" w:rsidRPr="00E77F59" w:rsidRDefault="009E4738" w:rsidP="009E4738">
      <w:r w:rsidRPr="00E77F59">
        <w:t xml:space="preserve">4. Authors. Year. Title. </w:t>
      </w:r>
      <w:r w:rsidRPr="00363AE6">
        <w:rPr>
          <w:i/>
        </w:rPr>
        <w:t>Abbreviated Journal title</w:t>
      </w:r>
      <w:r w:rsidRPr="00363AE6">
        <w:t xml:space="preserve"> </w:t>
      </w:r>
      <w:r w:rsidRPr="00363AE6">
        <w:rPr>
          <w:b/>
        </w:rPr>
        <w:t>Volume</w:t>
      </w:r>
      <w:r w:rsidRPr="00E77F59">
        <w:t>, page range. (</w:t>
      </w:r>
      <w:r w:rsidRPr="00363AE6">
        <w:t>doi</w:t>
      </w:r>
      <w:r w:rsidRPr="00E77F59">
        <w:t>)</w:t>
      </w:r>
    </w:p>
    <w:p w14:paraId="5B895381" w14:textId="77777777" w:rsidR="009E4738" w:rsidRPr="00E77F59" w:rsidRDefault="009E4738" w:rsidP="009E4738">
      <w:r w:rsidRPr="00E77F59">
        <w:t xml:space="preserve">5. Authors. Year. Title. </w:t>
      </w:r>
      <w:r w:rsidRPr="00363AE6">
        <w:rPr>
          <w:i/>
        </w:rPr>
        <w:t>Abbreviated Journal title</w:t>
      </w:r>
      <w:r w:rsidRPr="00363AE6">
        <w:t xml:space="preserve"> </w:t>
      </w:r>
      <w:r w:rsidRPr="00363AE6">
        <w:rPr>
          <w:b/>
        </w:rPr>
        <w:t>Volume</w:t>
      </w:r>
      <w:r w:rsidRPr="00E77F59">
        <w:t>, page range. (</w:t>
      </w:r>
      <w:r w:rsidRPr="00363AE6">
        <w:t>doi</w:t>
      </w:r>
      <w:r w:rsidRPr="00E77F59">
        <w:t>)</w:t>
      </w:r>
    </w:p>
    <w:p w14:paraId="3E55515B" w14:textId="77777777" w:rsidR="009E4738" w:rsidRDefault="009E4738" w:rsidP="009E4738">
      <w:r w:rsidRPr="00E77F59">
        <w:t xml:space="preserve">6. Authors. Year. Title. </w:t>
      </w:r>
      <w:r w:rsidRPr="00363AE6">
        <w:rPr>
          <w:i/>
        </w:rPr>
        <w:t xml:space="preserve">Abbreviated Journal title </w:t>
      </w:r>
      <w:r w:rsidRPr="00363AE6">
        <w:rPr>
          <w:b/>
        </w:rPr>
        <w:t>Volume</w:t>
      </w:r>
      <w:r w:rsidRPr="00E77F59">
        <w:t>, page range. (</w:t>
      </w:r>
      <w:r w:rsidRPr="00363AE6">
        <w:t>doi</w:t>
      </w:r>
      <w:r w:rsidRPr="00E77F59">
        <w:t>)</w:t>
      </w:r>
    </w:p>
    <w:p w14:paraId="6A1EF390" w14:textId="77777777" w:rsidR="009E4738" w:rsidRPr="00E77F59" w:rsidRDefault="009E4738" w:rsidP="009E4738">
      <w:r>
        <w:t>7</w:t>
      </w:r>
      <w:r w:rsidRPr="00E77F59">
        <w:t xml:space="preserve">. Authors. Year. Title. </w:t>
      </w:r>
      <w:r w:rsidRPr="00363AE6">
        <w:rPr>
          <w:i/>
        </w:rPr>
        <w:t>Abbreviated Journal title</w:t>
      </w:r>
      <w:r w:rsidRPr="00363AE6">
        <w:t xml:space="preserve"> </w:t>
      </w:r>
      <w:r w:rsidRPr="00363AE6">
        <w:rPr>
          <w:b/>
        </w:rPr>
        <w:t>Volume</w:t>
      </w:r>
      <w:r w:rsidRPr="00E77F59">
        <w:t>, page range. (</w:t>
      </w:r>
      <w:r w:rsidRPr="00363AE6">
        <w:t>doi</w:t>
      </w:r>
      <w:r w:rsidRPr="00E77F59">
        <w:t>)</w:t>
      </w:r>
    </w:p>
    <w:p w14:paraId="4A795412" w14:textId="77777777" w:rsidR="009E4738" w:rsidRDefault="009E4738" w:rsidP="009E4738">
      <w:pPr>
        <w:spacing w:line="240" w:lineRule="auto"/>
      </w:pPr>
    </w:p>
    <w:p w14:paraId="04EE53D8" w14:textId="3E0AFD3D" w:rsidR="009E4738" w:rsidRDefault="009E4738" w:rsidP="009E4738">
      <w:pPr>
        <w:pStyle w:val="Endsections"/>
        <w:rPr>
          <w:rFonts w:ascii="MyriadPro-Cond" w:hAnsi="MyriadPro-Cond" w:cs="MyriadPro-Cond"/>
          <w:color w:val="323031"/>
          <w:sz w:val="36"/>
          <w:szCs w:val="36"/>
        </w:rPr>
      </w:pPr>
      <w:r w:rsidRPr="009E4738">
        <w:rPr>
          <w:rFonts w:ascii="MyriadPro-Cond" w:hAnsi="MyriadPro-Cond" w:cs="MyriadPro-Cond"/>
          <w:color w:val="323031"/>
          <w:sz w:val="36"/>
          <w:szCs w:val="36"/>
        </w:rPr>
        <w:t>Tables</w:t>
      </w:r>
    </w:p>
    <w:p w14:paraId="46A1E307" w14:textId="77777777" w:rsidR="009E4738" w:rsidRPr="009E4738" w:rsidRDefault="009E4738" w:rsidP="009E4738">
      <w:pPr>
        <w:pStyle w:val="Endsections"/>
        <w:rPr>
          <w:rFonts w:ascii="MyriadPro-Cond" w:hAnsi="MyriadPro-Cond" w:cs="MyriadPro-Cond"/>
          <w:color w:val="323031"/>
          <w:sz w:val="36"/>
          <w:szCs w:val="36"/>
        </w:rPr>
      </w:pPr>
    </w:p>
    <w:p w14:paraId="46132743" w14:textId="4C53918D" w:rsidR="009E4738" w:rsidRDefault="009E4738" w:rsidP="009E4738">
      <w:pPr>
        <w:pStyle w:val="Endsections"/>
      </w:pPr>
      <w:r w:rsidRPr="00BB4449">
        <w:t>Tables should be inserted at the end of the document, unless they are provided in another format (e.g. Excel) in which case they should be supplied as a separate file. Please provide all tables in an editable format (rather than embedded as an image).</w:t>
      </w:r>
    </w:p>
    <w:p w14:paraId="67D60C1B" w14:textId="77777777" w:rsidR="009E4738" w:rsidRPr="0034068D" w:rsidRDefault="009E4738" w:rsidP="009E4738">
      <w:pPr>
        <w:pStyle w:val="Endsections"/>
      </w:pPr>
    </w:p>
    <w:p w14:paraId="199B4EB0" w14:textId="4B8F6387" w:rsidR="009E4738" w:rsidRDefault="009E4738" w:rsidP="009E4738">
      <w:pPr>
        <w:pStyle w:val="Endsections"/>
        <w:rPr>
          <w:rFonts w:ascii="MyriadPro-Cond" w:hAnsi="MyriadPro-Cond" w:cs="MyriadPro-Cond"/>
          <w:color w:val="323031"/>
          <w:sz w:val="36"/>
          <w:szCs w:val="36"/>
        </w:rPr>
      </w:pPr>
      <w:r w:rsidRPr="009E4738">
        <w:rPr>
          <w:rFonts w:ascii="MyriadPro-Cond" w:hAnsi="MyriadPro-Cond" w:cs="MyriadPro-Cond"/>
          <w:color w:val="323031"/>
          <w:sz w:val="36"/>
          <w:szCs w:val="36"/>
        </w:rPr>
        <w:t>Figure and table captions</w:t>
      </w:r>
    </w:p>
    <w:p w14:paraId="56E9FFAB" w14:textId="77777777" w:rsidR="009E4738" w:rsidRPr="009E4738" w:rsidRDefault="009E4738" w:rsidP="009E4738">
      <w:pPr>
        <w:pStyle w:val="Endsections"/>
        <w:rPr>
          <w:rFonts w:ascii="MyriadPro-Cond" w:hAnsi="MyriadPro-Cond" w:cs="MyriadPro-Cond"/>
          <w:color w:val="323031"/>
          <w:sz w:val="36"/>
          <w:szCs w:val="36"/>
        </w:rPr>
      </w:pPr>
    </w:p>
    <w:p w14:paraId="76267879" w14:textId="2506CF23" w:rsidR="009E4738" w:rsidRDefault="009E4738" w:rsidP="009E4738">
      <w:pPr>
        <w:pStyle w:val="Endsections"/>
      </w:pPr>
      <w:r w:rsidRPr="0034068D">
        <w:t>Table and figure captions should be included at the end of the manuscript file and should be brief and informative.</w:t>
      </w:r>
      <w:r>
        <w:t xml:space="preserve"> Ensure that permission has been obtained for all use of third party or previously published figures, and include full credit information. If publishing an Open Access paper, permission must be cleared for this use. Please let the Editorial Office know of any copyright issues. </w:t>
      </w:r>
    </w:p>
    <w:p w14:paraId="3CE89F30" w14:textId="77777777" w:rsidR="009E4738" w:rsidRDefault="009E4738" w:rsidP="009E4738">
      <w:pPr>
        <w:pStyle w:val="Endsections"/>
      </w:pPr>
    </w:p>
    <w:p w14:paraId="432FB733" w14:textId="471D6371" w:rsidR="009E4738" w:rsidRDefault="009E4738" w:rsidP="009E4738">
      <w:pPr>
        <w:pStyle w:val="Endsections"/>
        <w:rPr>
          <w:rFonts w:ascii="MyriadPro-Cond" w:hAnsi="MyriadPro-Cond" w:cs="MyriadPro-Cond"/>
          <w:color w:val="323031"/>
          <w:sz w:val="36"/>
          <w:szCs w:val="36"/>
        </w:rPr>
      </w:pPr>
      <w:r w:rsidRPr="009E4738">
        <w:rPr>
          <w:rFonts w:ascii="MyriadPro-Cond" w:hAnsi="MyriadPro-Cond" w:cs="MyriadPro-Cond"/>
          <w:color w:val="323031"/>
          <w:sz w:val="36"/>
          <w:szCs w:val="36"/>
        </w:rPr>
        <w:t>Figures</w:t>
      </w:r>
    </w:p>
    <w:p w14:paraId="4D7CC4AF" w14:textId="77777777" w:rsidR="009E4738" w:rsidRPr="009E4738" w:rsidRDefault="009E4738" w:rsidP="009E4738">
      <w:pPr>
        <w:pStyle w:val="Endsections"/>
        <w:rPr>
          <w:rFonts w:ascii="MyriadPro-Cond" w:hAnsi="MyriadPro-Cond" w:cs="MyriadPro-Cond"/>
          <w:color w:val="323031"/>
          <w:sz w:val="36"/>
          <w:szCs w:val="36"/>
        </w:rPr>
      </w:pPr>
    </w:p>
    <w:p w14:paraId="1893F34D" w14:textId="40B51A31" w:rsidR="009E4738" w:rsidRDefault="009E4738" w:rsidP="009E4738">
      <w:pPr>
        <w:pStyle w:val="Endsections"/>
      </w:pPr>
      <w:r w:rsidRPr="00FA1E3B">
        <w:t>For final submissions, figures should be uploaded as separate</w:t>
      </w:r>
      <w:r>
        <w:t>, high resolution, figure</w:t>
      </w:r>
      <w:r w:rsidRPr="00FA1E3B">
        <w:t xml:space="preserve"> files</w:t>
      </w:r>
      <w:r w:rsidR="008C45FF">
        <w:t xml:space="preserve"> (</w:t>
      </w:r>
      <w:r w:rsidR="008C45FF">
        <w:t>PNG, TIFF, JPG, JPEG</w:t>
      </w:r>
      <w:r w:rsidR="008C45FF">
        <w:t xml:space="preserve"> or</w:t>
      </w:r>
      <w:r w:rsidR="008C45FF">
        <w:t xml:space="preserve"> EPS</w:t>
      </w:r>
      <w:r w:rsidR="008C45FF">
        <w:t xml:space="preserve"> format preferred, NOT PDF)</w:t>
      </w:r>
      <w:r w:rsidR="008C45FF">
        <w:t xml:space="preserve">. </w:t>
      </w:r>
    </w:p>
    <w:p w14:paraId="561C7F2B" w14:textId="77777777" w:rsidR="008C45FF" w:rsidRDefault="008C45FF" w:rsidP="009E4738">
      <w:pPr>
        <w:pStyle w:val="Endsections"/>
      </w:pPr>
    </w:p>
    <w:p w14:paraId="5FF83C88" w14:textId="511C3AF7" w:rsidR="009E4738" w:rsidRDefault="009E4738" w:rsidP="009E4738">
      <w:pPr>
        <w:pStyle w:val="Endsections"/>
        <w:rPr>
          <w:rFonts w:ascii="MyriadPro-Cond" w:hAnsi="MyriadPro-Cond" w:cs="MyriadPro-Cond"/>
          <w:color w:val="323031"/>
          <w:sz w:val="36"/>
          <w:szCs w:val="36"/>
        </w:rPr>
      </w:pPr>
      <w:r w:rsidRPr="009E4738">
        <w:rPr>
          <w:rFonts w:ascii="MyriadPro-Cond" w:hAnsi="MyriadPro-Cond" w:cs="MyriadPro-Cond"/>
          <w:color w:val="323031"/>
          <w:sz w:val="36"/>
          <w:szCs w:val="36"/>
        </w:rPr>
        <w:t>Supplementary material</w:t>
      </w:r>
    </w:p>
    <w:p w14:paraId="3A8D85A9" w14:textId="77777777" w:rsidR="009E4738" w:rsidRPr="009E4738" w:rsidRDefault="009E4738" w:rsidP="009E4738">
      <w:pPr>
        <w:pStyle w:val="Endsections"/>
        <w:rPr>
          <w:rFonts w:ascii="MyriadPro-Cond" w:hAnsi="MyriadPro-Cond" w:cs="MyriadPro-Cond"/>
          <w:color w:val="323031"/>
          <w:sz w:val="36"/>
          <w:szCs w:val="36"/>
        </w:rPr>
      </w:pPr>
    </w:p>
    <w:p w14:paraId="51372A03" w14:textId="77777777" w:rsidR="009E4738" w:rsidRDefault="009E4738" w:rsidP="009E4738">
      <w:pPr>
        <w:pStyle w:val="Endsections"/>
      </w:pPr>
      <w:r w:rsidRPr="006A72E9">
        <w:t>Supplementary material can be used for supporting data sets, movies, figures and tables, and any other supporting material. The main article, however, should stand on its own merit.</w:t>
      </w:r>
      <w:r>
        <w:t xml:space="preserve"> Where possible, supplementary material should be combined into one Word document or PDF. A template is </w:t>
      </w:r>
      <w:hyperlink r:id="rId15" w:history="1">
        <w:r w:rsidRPr="006A72E9">
          <w:rPr>
            <w:rStyle w:val="Hyperlink"/>
          </w:rPr>
          <w:t>available here</w:t>
        </w:r>
      </w:hyperlink>
      <w:r>
        <w:t>.</w:t>
      </w:r>
    </w:p>
    <w:p w14:paraId="55A3F364" w14:textId="77777777" w:rsidR="008C45FF" w:rsidRPr="006A72E9" w:rsidRDefault="008C45FF" w:rsidP="009E4738">
      <w:pPr>
        <w:pStyle w:val="Endsections"/>
      </w:pPr>
    </w:p>
    <w:p w14:paraId="322628A3" w14:textId="0AD2BFF3" w:rsidR="00F62C7C" w:rsidRPr="00BB4449" w:rsidRDefault="00F62C7C" w:rsidP="00F62C7C">
      <w:pPr>
        <w:pStyle w:val="Heading1"/>
      </w:pPr>
      <w:r w:rsidRPr="00BB4449">
        <w:t>Additional Information</w:t>
      </w:r>
    </w:p>
    <w:p w14:paraId="0DC90AD0" w14:textId="77777777" w:rsidR="00F62C7C" w:rsidRDefault="00F62C7C" w:rsidP="00F62C7C">
      <w:pPr>
        <w:spacing w:line="240" w:lineRule="auto"/>
        <w:rPr>
          <w:rFonts w:ascii="MyriadPro-Cond" w:hAnsi="MyriadPro-Cond"/>
          <w:b/>
          <w:sz w:val="18"/>
        </w:rPr>
      </w:pPr>
      <w:r>
        <w:rPr>
          <w:rFonts w:ascii="MyriadPro-Cond" w:hAnsi="MyriadPro-Cond"/>
          <w:b/>
          <w:sz w:val="18"/>
        </w:rPr>
        <w:t>During the submission process you will be asked to provide the following information. You do not need to include this in your manuscript. These statements will be available to reviewers and included in the published paper.</w:t>
      </w:r>
    </w:p>
    <w:p w14:paraId="622E4E70" w14:textId="77777777" w:rsidR="00F62C7C" w:rsidRDefault="00F62C7C" w:rsidP="00F62C7C">
      <w:pPr>
        <w:pStyle w:val="Endsections"/>
      </w:pPr>
    </w:p>
    <w:p w14:paraId="2584190C" w14:textId="77777777" w:rsidR="00F62C7C" w:rsidRPr="00363AE6" w:rsidRDefault="00F62C7C" w:rsidP="00F62C7C">
      <w:pPr>
        <w:pStyle w:val="Endsections"/>
        <w:rPr>
          <w:b/>
        </w:rPr>
      </w:pPr>
      <w:r w:rsidRPr="00363AE6">
        <w:rPr>
          <w:b/>
        </w:rPr>
        <w:t>Ethics</w:t>
      </w:r>
    </w:p>
    <w:p w14:paraId="29CCDB58" w14:textId="77777777" w:rsidR="009E4738" w:rsidRPr="00CE260E" w:rsidRDefault="009E4738" w:rsidP="009E4738">
      <w:pPr>
        <w:spacing w:line="240" w:lineRule="auto"/>
        <w:rPr>
          <w:bCs/>
        </w:rPr>
      </w:pPr>
      <w:r w:rsidRPr="00CE260E">
        <w:t xml:space="preserve">Research on humans must include a statement detailing ethical approval and informed consent. Research using animals must adhere to local guidelines and state that appropriate ethical approval and licences were obtained. Please read our </w:t>
      </w:r>
      <w:hyperlink r:id="rId16" w:history="1">
        <w:r w:rsidRPr="00CE260E">
          <w:rPr>
            <w:rStyle w:val="Hyperlink"/>
            <w:bCs/>
          </w:rPr>
          <w:t>editorial policies</w:t>
        </w:r>
      </w:hyperlink>
      <w:r w:rsidRPr="00CE260E">
        <w:rPr>
          <w:bCs/>
        </w:rPr>
        <w:t xml:space="preserve"> carefully before submission. Please send relevant documentation to the Editorial Office.</w:t>
      </w:r>
    </w:p>
    <w:p w14:paraId="3C06DE6B" w14:textId="77777777" w:rsidR="00F62C7C" w:rsidRDefault="00F62C7C" w:rsidP="00F62C7C">
      <w:pPr>
        <w:pStyle w:val="Endsections"/>
      </w:pPr>
    </w:p>
    <w:p w14:paraId="6E8F863C" w14:textId="77777777" w:rsidR="00F62C7C" w:rsidRPr="00363AE6" w:rsidRDefault="00F62C7C" w:rsidP="00F62C7C">
      <w:pPr>
        <w:pStyle w:val="Endsections"/>
        <w:rPr>
          <w:b/>
        </w:rPr>
      </w:pPr>
      <w:r w:rsidRPr="00363AE6">
        <w:rPr>
          <w:b/>
        </w:rPr>
        <w:t>Data Accessibility</w:t>
      </w:r>
    </w:p>
    <w:p w14:paraId="131DA40F" w14:textId="325E4608" w:rsidR="00F62C7C" w:rsidRDefault="00F62C7C" w:rsidP="00F62C7C">
      <w:pPr>
        <w:pStyle w:val="Endsections"/>
      </w:pPr>
      <w:r w:rsidRPr="00445BEE">
        <w:t xml:space="preserve">All manuscripts which report primary data (usually research articles) </w:t>
      </w:r>
      <w:r>
        <w:t>must</w:t>
      </w:r>
      <w:r w:rsidRPr="00445BEE">
        <w:t xml:space="preserve"> include a Data Accessibility section which states </w:t>
      </w:r>
      <w:r w:rsidR="009E4738" w:rsidRPr="00CE260E">
        <w:t>where the article's supporting data, materials (such as statistical tools, protocols, software) and code can be accessed</w:t>
      </w:r>
      <w:r w:rsidR="009E4738">
        <w:t xml:space="preserve">. </w:t>
      </w:r>
      <w:r w:rsidR="009E4738" w:rsidRPr="00CE260E">
        <w:t xml:space="preserve">As a minimum, sufficient information should be deposited so that published research is fully reproducible, and enough primary data provided so that the results reported can be verified. Please read our </w:t>
      </w:r>
      <w:hyperlink r:id="rId17" w:history="1">
        <w:r w:rsidR="009E4738" w:rsidRPr="00CE260E">
          <w:rPr>
            <w:rStyle w:val="Hyperlink"/>
          </w:rPr>
          <w:t>data sharing policies</w:t>
        </w:r>
      </w:hyperlink>
      <w:r w:rsidR="009E4738" w:rsidRPr="00CE260E">
        <w:t xml:space="preserve"> carefully before submission. If the data is included in the article’s Supplementary Material this should be stated here, for instance: ‘</w:t>
      </w:r>
      <w:r w:rsidR="009E4738" w:rsidRPr="00CE260E">
        <w:rPr>
          <w:iCs/>
        </w:rPr>
        <w:t>The datasets supporting this article have been uploaded as part of the Supplementary Material.’</w:t>
      </w:r>
      <w:r w:rsidRPr="00445BEE">
        <w:t xml:space="preserve"> </w:t>
      </w:r>
      <w:r>
        <w:t xml:space="preserve">If the article has no supporting data, please state “This article has no data.” </w:t>
      </w:r>
    </w:p>
    <w:p w14:paraId="7D5C7FA7" w14:textId="77777777" w:rsidR="00F62C7C" w:rsidRDefault="00F62C7C" w:rsidP="00F62C7C">
      <w:pPr>
        <w:pStyle w:val="Endsections"/>
      </w:pPr>
    </w:p>
    <w:p w14:paraId="609A21ED" w14:textId="77777777" w:rsidR="00F62C7C" w:rsidRPr="00FC3E1E" w:rsidRDefault="00F62C7C" w:rsidP="00F62C7C">
      <w:pPr>
        <w:pStyle w:val="Endsections"/>
      </w:pPr>
      <w:r w:rsidRPr="00956F1A">
        <w:t>Unless there are strong extenuating circumstances for doing so, we will not generally accept statements such as "Data and materials are available upon request from the authors" in our data accessibility statements. Exceptions are at the Editor's discretion.</w:t>
      </w:r>
    </w:p>
    <w:p w14:paraId="14146F78" w14:textId="77777777" w:rsidR="00F62C7C" w:rsidRDefault="00F62C7C" w:rsidP="00F62C7C">
      <w:pPr>
        <w:pStyle w:val="Endsections"/>
      </w:pPr>
    </w:p>
    <w:p w14:paraId="6F05176C" w14:textId="77777777" w:rsidR="00F62C7C" w:rsidRDefault="00F62C7C" w:rsidP="00F62C7C">
      <w:pPr>
        <w:pStyle w:val="Endsections"/>
      </w:pPr>
      <w:r w:rsidRPr="00363AE6">
        <w:rPr>
          <w:rFonts w:ascii="MyriadPro-Cond" w:hAnsi="MyriadPro-Cond"/>
          <w:b/>
          <w:bCs/>
        </w:rPr>
        <w:t>Authors' Contributions</w:t>
      </w:r>
      <w:r w:rsidRPr="00445BEE">
        <w:rPr>
          <w:rFonts w:ascii="Arial" w:hAnsi="Arial"/>
        </w:rPr>
        <w:br/>
      </w:r>
      <w:r>
        <w:t>All published articles will include an Authors’ Contributions section which individually lists the specific contribution of each author. You will be required to provide this via a taxonomy in the submission system. The list of Authors should meet all of the following criteria; 1) substantial contributions to conception and design, or acquisition of data, or analysis and interpretation of data; 2) drafting the article or revising it critically for important intellectual content; and 3) final approval of the version to be published. All contributors who do not meet all of these criteria should be included in the acknowledgements.</w:t>
      </w:r>
    </w:p>
    <w:p w14:paraId="3160795B" w14:textId="77777777" w:rsidR="00F62C7C" w:rsidRDefault="00F62C7C" w:rsidP="00F62C7C">
      <w:pPr>
        <w:pStyle w:val="Endsections"/>
      </w:pPr>
    </w:p>
    <w:p w14:paraId="5D1C59EB" w14:textId="77777777" w:rsidR="00F62C7C" w:rsidRPr="00363AE6" w:rsidRDefault="00F62C7C" w:rsidP="00F62C7C">
      <w:pPr>
        <w:pStyle w:val="Endsections"/>
        <w:rPr>
          <w:b/>
        </w:rPr>
      </w:pPr>
      <w:r w:rsidRPr="00363AE6">
        <w:rPr>
          <w:b/>
        </w:rPr>
        <w:t>Competing Interests</w:t>
      </w:r>
    </w:p>
    <w:p w14:paraId="23B27F9D" w14:textId="524ED977" w:rsidR="00F62C7C" w:rsidRDefault="00F62C7C" w:rsidP="00F62C7C">
      <w:pPr>
        <w:pStyle w:val="Endsections"/>
      </w:pPr>
      <w:r w:rsidRPr="00445BEE">
        <w:t>All manuscripts must include a competing interests section. If you have no competing interests please state </w:t>
      </w:r>
      <w:r w:rsidR="009E4738" w:rsidRPr="00CE260E">
        <w:rPr>
          <w:i/>
          <w:iCs/>
        </w:rPr>
        <w:t>‘I/We have no competing interests.’</w:t>
      </w:r>
      <w:r w:rsidRPr="00445BEE">
        <w:br/>
      </w:r>
      <w:r w:rsidRPr="00956F1A">
        <w:br/>
        <w:t xml:space="preserve">Competing interests are defined as those that, through their potential influence on behaviour or content or from perception of such potential influences, could undermine the objectivity, integrity or perceived value of publication. For more details please read our </w:t>
      </w:r>
      <w:hyperlink r:id="rId18" w:history="1">
        <w:r w:rsidRPr="00956F1A">
          <w:rPr>
            <w:rStyle w:val="Hyperlink"/>
          </w:rPr>
          <w:t>editorial policies</w:t>
        </w:r>
      </w:hyperlink>
      <w:r w:rsidRPr="00956F1A">
        <w:t>.</w:t>
      </w:r>
      <w:r w:rsidR="009E4738">
        <w:t xml:space="preserve"> </w:t>
      </w:r>
      <w:r w:rsidR="009E4738" w:rsidRPr="00CE260E">
        <w:t>You must disclose any relationships, whether professional or personal, with the Guest Editors of the issue.</w:t>
      </w:r>
    </w:p>
    <w:p w14:paraId="11D66B73" w14:textId="77777777" w:rsidR="00F62C7C" w:rsidRDefault="00F62C7C" w:rsidP="00F62C7C">
      <w:pPr>
        <w:pStyle w:val="Endsections"/>
      </w:pPr>
    </w:p>
    <w:p w14:paraId="01E1FB9A" w14:textId="557E0628" w:rsidR="00F62C7C" w:rsidRDefault="00F62C7C" w:rsidP="00F62C7C">
      <w:pPr>
        <w:spacing w:line="240" w:lineRule="auto"/>
      </w:pPr>
    </w:p>
    <w:p w14:paraId="7AEA0A7D" w14:textId="6C438532" w:rsidR="009E4738" w:rsidRPr="009E4738" w:rsidRDefault="009E4738" w:rsidP="009E4738">
      <w:pPr>
        <w:tabs>
          <w:tab w:val="left" w:pos="3625"/>
        </w:tabs>
      </w:pPr>
    </w:p>
    <w:sectPr w:rsidR="009E4738" w:rsidRPr="009E4738" w:rsidSect="00B85405">
      <w:headerReference w:type="even" r:id="rId19"/>
      <w:headerReference w:type="first" r:id="rId20"/>
      <w:footerReference w:type="first" r:id="rId21"/>
      <w:type w:val="continuous"/>
      <w:pgSz w:w="11907" w:h="16840" w:code="9"/>
      <w:pgMar w:top="238" w:right="1134" w:bottom="851" w:left="1304" w:header="340" w:footer="567" w:gutter="0"/>
      <w:cols w:space="397" w:equalWidth="0">
        <w:col w:w="9780" w:space="720"/>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D9236" w14:textId="77777777" w:rsidR="006A4446" w:rsidRDefault="006A4446" w:rsidP="0077022A">
      <w:r>
        <w:separator/>
      </w:r>
    </w:p>
    <w:p w14:paraId="405F1FB9" w14:textId="77777777" w:rsidR="006A4446" w:rsidRDefault="006A4446" w:rsidP="0077022A"/>
    <w:p w14:paraId="1C50CA96" w14:textId="77777777" w:rsidR="006A4446" w:rsidRDefault="006A4446" w:rsidP="0077022A"/>
    <w:p w14:paraId="62788FD1" w14:textId="77777777" w:rsidR="006A4446" w:rsidRDefault="006A4446" w:rsidP="0077022A"/>
    <w:p w14:paraId="46322F06" w14:textId="77777777" w:rsidR="006A4446" w:rsidRDefault="006A4446" w:rsidP="0077022A"/>
    <w:p w14:paraId="0E42DAD1" w14:textId="77777777" w:rsidR="006A4446" w:rsidRDefault="006A4446" w:rsidP="0077022A"/>
    <w:p w14:paraId="35D12B0A" w14:textId="77777777" w:rsidR="00343538" w:rsidRDefault="00343538" w:rsidP="0077022A"/>
    <w:p w14:paraId="346CF16E" w14:textId="77777777" w:rsidR="00343538" w:rsidRDefault="00343538" w:rsidP="0077022A"/>
    <w:p w14:paraId="5276D7C9" w14:textId="77777777" w:rsidR="00343538" w:rsidRDefault="00343538" w:rsidP="0077022A"/>
  </w:endnote>
  <w:endnote w:type="continuationSeparator" w:id="0">
    <w:p w14:paraId="40222AE7" w14:textId="77777777" w:rsidR="006A4446" w:rsidRDefault="006A4446" w:rsidP="0077022A">
      <w:r>
        <w:continuationSeparator/>
      </w:r>
    </w:p>
    <w:p w14:paraId="79D4C3CB" w14:textId="77777777" w:rsidR="006A4446" w:rsidRDefault="006A4446" w:rsidP="0077022A"/>
    <w:p w14:paraId="726847D1" w14:textId="77777777" w:rsidR="006A4446" w:rsidRDefault="006A4446" w:rsidP="0077022A"/>
    <w:p w14:paraId="25980D8C" w14:textId="77777777" w:rsidR="006A4446" w:rsidRDefault="006A4446" w:rsidP="0077022A"/>
    <w:p w14:paraId="554C67A2" w14:textId="77777777" w:rsidR="006A4446" w:rsidRDefault="006A4446" w:rsidP="0077022A"/>
    <w:p w14:paraId="6F309F65" w14:textId="77777777" w:rsidR="006A4446" w:rsidRDefault="006A4446" w:rsidP="0077022A"/>
    <w:p w14:paraId="375FD4F6" w14:textId="77777777" w:rsidR="00343538" w:rsidRDefault="00343538" w:rsidP="0077022A"/>
    <w:p w14:paraId="7279B12A" w14:textId="77777777" w:rsidR="00343538" w:rsidRDefault="00343538" w:rsidP="0077022A"/>
    <w:p w14:paraId="418E8341" w14:textId="77777777" w:rsidR="00343538" w:rsidRDefault="00343538" w:rsidP="007702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Roman">
    <w:altName w:val="Palatino Linotype"/>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yriadPro-Cond">
    <w:altName w:val="Cambria"/>
    <w:panose1 w:val="00000000000000000000"/>
    <w:charset w:val="00"/>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embedRegular r:id="rId1" w:fontKey="{6C534B0A-8178-4A84-AE98-18AC4E431BC2}"/>
  </w:font>
  <w:font w:name="Tahoma">
    <w:panose1 w:val="020B0604030504040204"/>
    <w:charset w:val="00"/>
    <w:family w:val="swiss"/>
    <w:pitch w:val="variable"/>
    <w:sig w:usb0="E1002EFF" w:usb1="C000605B" w:usb2="00000029" w:usb3="00000000" w:csb0="000101FF" w:csb1="00000000"/>
    <w:embedRegular r:id="rId2" w:fontKey="{5AB157A1-7ED2-45F3-9EAB-BA94B9B49903}"/>
  </w:font>
  <w:font w:name="Calibri">
    <w:panose1 w:val="020F0502020204030204"/>
    <w:charset w:val="00"/>
    <w:family w:val="swiss"/>
    <w:pitch w:val="variable"/>
    <w:sig w:usb0="E4002EFF" w:usb1="C000247B" w:usb2="00000009" w:usb3="00000000" w:csb0="000001FF" w:csb1="00000000"/>
    <w:embedRegular r:id="rId3" w:fontKey="{29566985-FBA4-40FA-99EA-FC75AD19625E}"/>
  </w:font>
  <w:font w:name="Cambria">
    <w:panose1 w:val="02040503050406030204"/>
    <w:charset w:val="00"/>
    <w:family w:val="roman"/>
    <w:pitch w:val="variable"/>
    <w:sig w:usb0="E00006FF" w:usb1="420024FF" w:usb2="02000000" w:usb3="00000000" w:csb0="0000019F" w:csb1="00000000"/>
    <w:embedRegular r:id="rId4" w:fontKey="{0BB3AEE4-12A1-4529-BBBE-8839964B90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B59BC" w14:textId="77777777" w:rsidR="006A4446" w:rsidRPr="00A726DF" w:rsidRDefault="006A4446" w:rsidP="0077022A">
    <w:pPr>
      <w:rPr>
        <w:i/>
      </w:rPr>
    </w:pPr>
  </w:p>
  <w:p w14:paraId="787E5656" w14:textId="77777777" w:rsidR="006A4446" w:rsidRPr="00A726DF" w:rsidRDefault="006A4446" w:rsidP="0077022A">
    <w:pPr>
      <w:rPr>
        <w:rFonts w:ascii="Arial" w:hAnsi="Arial"/>
        <w:i/>
        <w:sz w:val="17"/>
        <w:szCs w:val="17"/>
      </w:rPr>
    </w:pPr>
    <w:r w:rsidRPr="00A726DF">
      <w:rPr>
        <w:i/>
      </w:rPr>
      <w:t>Phil. Trans. R. Soc. A.</w:t>
    </w:r>
    <w:r w:rsidRPr="00A726DF">
      <w:rPr>
        <w:rFonts w:ascii="Arial" w:hAnsi="Arial"/>
        <w:b/>
        <w:i/>
        <w:sz w:val="17"/>
        <w:szCs w:val="17"/>
      </w:rPr>
      <w:tab/>
    </w:r>
  </w:p>
  <w:p w14:paraId="21C327AA" w14:textId="77777777" w:rsidR="00343538" w:rsidRPr="00A726DF" w:rsidRDefault="00343538" w:rsidP="0077022A">
    <w:pPr>
      <w:rPr>
        <w:i/>
      </w:rPr>
    </w:pPr>
  </w:p>
  <w:p w14:paraId="56D57980" w14:textId="77777777" w:rsidR="00343538" w:rsidRPr="00A726DF" w:rsidRDefault="00343538" w:rsidP="0077022A">
    <w:pPr>
      <w:rPr>
        <w:i/>
      </w:rPr>
    </w:pPr>
  </w:p>
  <w:p w14:paraId="56A30E0C" w14:textId="77777777" w:rsidR="00343538" w:rsidRPr="00A726DF" w:rsidRDefault="00343538" w:rsidP="0077022A">
    <w:pPr>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5EECC" w14:textId="77777777" w:rsidR="006A4446" w:rsidRPr="00A726DF" w:rsidRDefault="00E77F59" w:rsidP="0077022A">
    <w:pPr>
      <w:rPr>
        <w:i/>
      </w:rPr>
    </w:pPr>
    <w:r w:rsidRPr="00A726DF">
      <w:rPr>
        <w:i/>
      </w:rPr>
      <w:t>Phil. Trans. R. Soc. A.</w:t>
    </w:r>
  </w:p>
  <w:p w14:paraId="1F770385" w14:textId="77777777" w:rsidR="00343538" w:rsidRDefault="00343538" w:rsidP="0077022A"/>
  <w:p w14:paraId="33CEBF16" w14:textId="77777777" w:rsidR="00343538" w:rsidRDefault="00343538" w:rsidP="0077022A"/>
  <w:p w14:paraId="1D858A8F" w14:textId="77777777" w:rsidR="00343538" w:rsidRDefault="00343538" w:rsidP="0077022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BD99B" w14:textId="77777777" w:rsidR="00F62C7C" w:rsidRPr="00E14DF2" w:rsidRDefault="00F62C7C" w:rsidP="00F62C7C">
    <w:pPr>
      <w:pStyle w:val="A1Footnote"/>
      <w:framePr w:w="0" w:wrap="auto" w:hAnchor="text" w:xAlign="left" w:yAlign="inline"/>
    </w:pPr>
    <w:r w:rsidRPr="00E14DF2">
      <w:t>*Author for correspondence (</w:t>
    </w:r>
    <w:r>
      <w:fldChar w:fldCharType="begin"/>
    </w:r>
    <w:r>
      <w:instrText xml:space="preserve"> MACROBUTTON  AcceptAllChangesInDoc xxxx@yyyz.zz.zz </w:instrText>
    </w:r>
    <w:r>
      <w:fldChar w:fldCharType="end"/>
    </w:r>
    <w:r w:rsidRPr="00E14DF2">
      <w:t>).</w:t>
    </w:r>
  </w:p>
  <w:p w14:paraId="2EA6023C" w14:textId="571415AF" w:rsidR="006A4446" w:rsidRPr="00D3653D" w:rsidRDefault="00F62C7C" w:rsidP="00F62C7C">
    <w:pPr>
      <w:pStyle w:val="A1Footnote"/>
      <w:framePr w:w="0" w:wrap="auto" w:hAnchor="text" w:xAlign="left" w:yAlign="inline"/>
    </w:pPr>
    <w:r w:rsidRPr="00E14DF2">
      <w:t xml:space="preserve">†Present address: </w:t>
    </w:r>
    <w:r>
      <w:fldChar w:fldCharType="begin"/>
    </w:r>
    <w:r>
      <w:instrText xml:space="preserve"> MACROBUTTON  AcceptAllChangesInDoc Department, Institution, Address, City, Code, Country </w:instrText>
    </w:r>
    <w:r>
      <w:fldChar w:fldCharType="end"/>
    </w:r>
  </w:p>
  <w:p w14:paraId="31B077A3" w14:textId="77777777" w:rsidR="00343538" w:rsidRDefault="00343538" w:rsidP="0077022A"/>
  <w:p w14:paraId="59EA78C3" w14:textId="77777777" w:rsidR="00343538" w:rsidRDefault="00343538" w:rsidP="0077022A"/>
  <w:p w14:paraId="1327B4CC" w14:textId="77777777" w:rsidR="00343538" w:rsidRDefault="00343538" w:rsidP="0077022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9169713"/>
      <w:placeholder>
        <w:docPart w:val="3CCDCFB509ED4947B1AB1FF266DE9D54"/>
      </w:placeholder>
      <w:temporary/>
      <w:showingPlcHdr/>
      <w15:appearance w15:val="hidden"/>
    </w:sdtPr>
    <w:sdtEndPr/>
    <w:sdtContent>
      <w:p w14:paraId="6B4DAA71" w14:textId="77777777" w:rsidR="00F62C7C" w:rsidRDefault="00F62C7C">
        <w:pPr>
          <w:pStyle w:val="Footer"/>
        </w:pPr>
        <w:r>
          <w:t>[Type here]</w:t>
        </w:r>
      </w:p>
    </w:sdtContent>
  </w:sdt>
  <w:p w14:paraId="337B1A90" w14:textId="77777777" w:rsidR="006A4446" w:rsidRPr="00F234D5" w:rsidRDefault="006A4446" w:rsidP="007702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53387" w14:textId="77777777" w:rsidR="006A4446" w:rsidRDefault="006A4446" w:rsidP="0077022A">
      <w:r>
        <w:separator/>
      </w:r>
    </w:p>
    <w:p w14:paraId="0076B61C" w14:textId="77777777" w:rsidR="006A4446" w:rsidRDefault="006A4446" w:rsidP="0077022A"/>
    <w:p w14:paraId="65351195" w14:textId="77777777" w:rsidR="006A4446" w:rsidRDefault="006A4446" w:rsidP="0077022A"/>
    <w:p w14:paraId="3FF070EC" w14:textId="77777777" w:rsidR="006A4446" w:rsidRDefault="006A4446" w:rsidP="0077022A"/>
    <w:p w14:paraId="0628F357" w14:textId="77777777" w:rsidR="006A4446" w:rsidRDefault="006A4446" w:rsidP="0077022A"/>
    <w:p w14:paraId="6C0C0FC5" w14:textId="77777777" w:rsidR="006A4446" w:rsidRDefault="006A4446" w:rsidP="0077022A"/>
    <w:p w14:paraId="25C5D721" w14:textId="77777777" w:rsidR="00343538" w:rsidRDefault="00343538" w:rsidP="0077022A"/>
    <w:p w14:paraId="31DAC975" w14:textId="77777777" w:rsidR="00343538" w:rsidRDefault="00343538" w:rsidP="0077022A"/>
    <w:p w14:paraId="316F5762" w14:textId="77777777" w:rsidR="00343538" w:rsidRDefault="00343538" w:rsidP="0077022A"/>
  </w:footnote>
  <w:footnote w:type="continuationSeparator" w:id="0">
    <w:p w14:paraId="77AA8E41" w14:textId="77777777" w:rsidR="006A4446" w:rsidRDefault="006A4446" w:rsidP="0077022A">
      <w:r>
        <w:continuationSeparator/>
      </w:r>
    </w:p>
    <w:p w14:paraId="65204521" w14:textId="77777777" w:rsidR="006A4446" w:rsidRDefault="006A4446" w:rsidP="0077022A"/>
    <w:p w14:paraId="2208E406" w14:textId="77777777" w:rsidR="006A4446" w:rsidRDefault="006A4446" w:rsidP="0077022A"/>
    <w:p w14:paraId="4A207646" w14:textId="77777777" w:rsidR="006A4446" w:rsidRDefault="006A4446" w:rsidP="0077022A"/>
    <w:p w14:paraId="5A6628D4" w14:textId="77777777" w:rsidR="006A4446" w:rsidRDefault="006A4446" w:rsidP="0077022A"/>
    <w:p w14:paraId="1C393F35" w14:textId="77777777" w:rsidR="006A4446" w:rsidRDefault="006A4446" w:rsidP="0077022A"/>
    <w:p w14:paraId="5B3AA733" w14:textId="77777777" w:rsidR="00343538" w:rsidRDefault="00343538" w:rsidP="0077022A"/>
    <w:p w14:paraId="742D2C49" w14:textId="77777777" w:rsidR="00343538" w:rsidRDefault="00343538" w:rsidP="0077022A"/>
    <w:p w14:paraId="0408E7C8" w14:textId="77777777" w:rsidR="00343538" w:rsidRDefault="00343538" w:rsidP="007702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C5077" w14:textId="77777777" w:rsidR="006A4446" w:rsidRPr="00516B22" w:rsidRDefault="006A4446" w:rsidP="0077022A">
    <w:pPr>
      <w:rPr>
        <w:lang w:val="fr-FR"/>
      </w:rPr>
    </w:pPr>
    <w:r>
      <w:rPr>
        <w:i/>
        <w:lang w:val="fr-FR"/>
      </w:rPr>
      <w:t>R. Soc. open sci.</w:t>
    </w:r>
    <w:r w:rsidRPr="00516B22">
      <w:rPr>
        <w:lang w:val="fr-FR"/>
      </w:rPr>
      <w:t xml:space="preserve"> article template </w:t>
    </w:r>
  </w:p>
  <w:p w14:paraId="10F7BC86" w14:textId="77777777" w:rsidR="006A4446" w:rsidRPr="003F3A19" w:rsidRDefault="006A4446" w:rsidP="0077022A">
    <w:pPr>
      <w:rPr>
        <w:b/>
      </w:rPr>
    </w:pPr>
    <w:r w:rsidRPr="003F3A19">
      <w:fldChar w:fldCharType="begin"/>
    </w:r>
    <w:r w:rsidRPr="003F3A19">
      <w:instrText xml:space="preserve"> PAGE </w:instrText>
    </w:r>
    <w:r w:rsidRPr="003F3A19">
      <w:fldChar w:fldCharType="separate"/>
    </w:r>
    <w:r>
      <w:rPr>
        <w:noProof/>
      </w:rPr>
      <w:t>2</w:t>
    </w:r>
    <w:r w:rsidRPr="003F3A19">
      <w:fldChar w:fldCharType="end"/>
    </w:r>
    <w:r>
      <w:t xml:space="preserve">  </w:t>
    </w:r>
    <w:r w:rsidRPr="003F3A19">
      <w:t xml:space="preserve"> </w:t>
    </w:r>
    <w:r>
      <w:fldChar w:fldCharType="begin"/>
    </w:r>
    <w:r>
      <w:instrText xml:space="preserve"> MACROBUTTON  AcceptAllChangesInDoc Insert your short title here </w:instrText>
    </w:r>
    <w:r>
      <w:fldChar w:fldCharType="end"/>
    </w:r>
  </w:p>
  <w:p w14:paraId="0B082B9D" w14:textId="77777777" w:rsidR="006A4446" w:rsidRDefault="006A4446" w:rsidP="0077022A"/>
  <w:p w14:paraId="537DCBB9" w14:textId="77777777" w:rsidR="00343538" w:rsidRDefault="00343538" w:rsidP="0077022A"/>
  <w:p w14:paraId="1BFD600F" w14:textId="77777777" w:rsidR="00343538" w:rsidRDefault="00343538" w:rsidP="0077022A"/>
  <w:p w14:paraId="625AEFD8" w14:textId="77777777" w:rsidR="00343538" w:rsidRDefault="00343538" w:rsidP="007702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BCBC0" w14:textId="77777777" w:rsidR="006A4446" w:rsidRDefault="006A4446" w:rsidP="0077022A">
    <w:pPr>
      <w:pBdr>
        <w:bottom w:val="single" w:sz="6" w:space="1" w:color="auto"/>
      </w:pBdr>
    </w:pPr>
    <w:r w:rsidRPr="00FB64F8">
      <w:fldChar w:fldCharType="begin"/>
    </w:r>
    <w:r w:rsidRPr="00FB64F8">
      <w:instrText xml:space="preserve"> PAGE </w:instrText>
    </w:r>
    <w:r w:rsidRPr="00FB64F8">
      <w:fldChar w:fldCharType="separate"/>
    </w:r>
    <w:r w:rsidR="00956F1A">
      <w:rPr>
        <w:noProof/>
      </w:rPr>
      <w:t>3</w:t>
    </w:r>
    <w:r w:rsidRPr="00FB64F8">
      <w:fldChar w:fldCharType="end"/>
    </w:r>
  </w:p>
  <w:p w14:paraId="25247080" w14:textId="77777777" w:rsidR="00A726DF" w:rsidRPr="00FB64F8" w:rsidRDefault="00A726DF" w:rsidP="0077022A">
    <w:pPr>
      <w:pBdr>
        <w:bottom w:val="single" w:sz="6" w:space="1" w:color="auto"/>
      </w:pBdr>
      <w:rPr>
        <w:b/>
        <w:color w:val="000000"/>
      </w:rPr>
    </w:pPr>
  </w:p>
  <w:p w14:paraId="01FC999F" w14:textId="77777777" w:rsidR="00A726DF" w:rsidRDefault="00A726DF" w:rsidP="0077022A"/>
  <w:p w14:paraId="529E284D" w14:textId="77777777" w:rsidR="00343538" w:rsidRDefault="00343538" w:rsidP="0077022A"/>
  <w:p w14:paraId="187CED04" w14:textId="77777777" w:rsidR="00343538" w:rsidRPr="00A726DF" w:rsidRDefault="00343538" w:rsidP="0077022A">
    <w:pPr>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0C099" w14:textId="77777777" w:rsidR="006A4446" w:rsidRDefault="006A4446" w:rsidP="0077022A">
    <w:pPr>
      <w:rPr>
        <w:lang w:val="fr-FR"/>
      </w:rPr>
    </w:pPr>
    <w:r>
      <w:rPr>
        <w:noProof/>
        <w:lang w:val="en-US" w:eastAsia="en-US"/>
      </w:rPr>
      <w:drawing>
        <wp:anchor distT="0" distB="0" distL="114300" distR="114300" simplePos="0" relativeHeight="251658240" behindDoc="0" locked="0" layoutInCell="1" allowOverlap="1" wp14:anchorId="61C190A7" wp14:editId="59D7469C">
          <wp:simplePos x="0" y="0"/>
          <wp:positionH relativeFrom="column">
            <wp:posOffset>-1905</wp:posOffset>
          </wp:positionH>
          <wp:positionV relativeFrom="paragraph">
            <wp:posOffset>0</wp:posOffset>
          </wp:positionV>
          <wp:extent cx="2362835" cy="457200"/>
          <wp:effectExtent l="19050" t="0" r="0" b="0"/>
          <wp:wrapSquare wrapText="bothSides"/>
          <wp:docPr id="2" name="Picture 2" descr="\\rsnet.local\dfs\Marketing\Logos\Journal logos\PHILOSOPHICAL TRANSACTIONS A\Web\PHILOSOPHICAL TRANSACTIONS A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net.local\dfs\Marketing\Logos\Journal logos\PHILOSOPHICAL TRANSACTIONS A\Web\PHILOSOPHICAL TRANSACTIONS A_RGB.png"/>
                  <pic:cNvPicPr>
                    <a:picLocks noChangeAspect="1" noChangeArrowheads="1"/>
                  </pic:cNvPicPr>
                </pic:nvPicPr>
                <pic:blipFill>
                  <a:blip r:embed="rId1"/>
                  <a:srcRect/>
                  <a:stretch>
                    <a:fillRect/>
                  </a:stretch>
                </pic:blipFill>
                <pic:spPr bwMode="auto">
                  <a:xfrm>
                    <a:off x="0" y="0"/>
                    <a:ext cx="2362835" cy="457200"/>
                  </a:xfrm>
                  <a:prstGeom prst="rect">
                    <a:avLst/>
                  </a:prstGeom>
                  <a:noFill/>
                  <a:ln w="9525">
                    <a:noFill/>
                    <a:miter lim="800000"/>
                    <a:headEnd/>
                    <a:tailEnd/>
                  </a:ln>
                </pic:spPr>
              </pic:pic>
            </a:graphicData>
          </a:graphic>
        </wp:anchor>
      </w:drawing>
    </w:r>
  </w:p>
  <w:p w14:paraId="4C19846C" w14:textId="77777777" w:rsidR="006A4446" w:rsidRPr="00363AE6" w:rsidRDefault="006A4446" w:rsidP="00A726DF">
    <w:pPr>
      <w:jc w:val="right"/>
      <w:rPr>
        <w:i/>
      </w:rPr>
    </w:pPr>
    <w:r w:rsidRPr="00363AE6">
      <w:rPr>
        <w:i/>
      </w:rPr>
      <w:t>Phil. Trans. R. Soc. A.</w:t>
    </w:r>
  </w:p>
  <w:p w14:paraId="09FA1115" w14:textId="77777777" w:rsidR="006A4446" w:rsidRPr="00FF0DAA" w:rsidRDefault="006A4446" w:rsidP="00A726DF">
    <w:pPr>
      <w:jc w:val="right"/>
    </w:pPr>
    <w:r w:rsidRPr="00FF0DAA">
      <w:t>doi:10.1098/not yet assigned</w:t>
    </w:r>
  </w:p>
  <w:p w14:paraId="596E110B" w14:textId="77777777" w:rsidR="006A4446" w:rsidRPr="000063D6" w:rsidRDefault="006A4446" w:rsidP="00A726DF">
    <w:pPr>
      <w:jc w:val="right"/>
    </w:pPr>
  </w:p>
  <w:p w14:paraId="6E90B899" w14:textId="77777777" w:rsidR="00343538" w:rsidRDefault="00343538" w:rsidP="0077022A"/>
  <w:p w14:paraId="4106AB1C" w14:textId="77777777" w:rsidR="00343538" w:rsidRDefault="00343538" w:rsidP="0077022A"/>
  <w:p w14:paraId="37DF2FCF" w14:textId="77777777" w:rsidR="00343538" w:rsidRDefault="00343538" w:rsidP="0077022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3579149"/>
      <w:docPartObj>
        <w:docPartGallery w:val="Page Numbers (Top of Page)"/>
        <w:docPartUnique/>
      </w:docPartObj>
    </w:sdtPr>
    <w:sdtEndPr>
      <w:rPr>
        <w:rFonts w:eastAsia="Times New Roman"/>
        <w:noProof/>
      </w:rPr>
    </w:sdtEndPr>
    <w:sdtContent>
      <w:p w14:paraId="0DEFDCBC" w14:textId="77777777" w:rsidR="00A726DF" w:rsidRDefault="00E77F59" w:rsidP="00A726DF">
        <w:pPr>
          <w:pStyle w:val="Header"/>
          <w:pBdr>
            <w:bottom w:val="single" w:sz="6" w:space="1" w:color="auto"/>
          </w:pBdr>
          <w:jc w:val="right"/>
          <w:rPr>
            <w:rFonts w:eastAsia="Times New Roman"/>
            <w:noProof/>
          </w:rPr>
        </w:pPr>
        <w:r w:rsidRPr="00E77F59">
          <w:rPr>
            <w:rFonts w:eastAsia="Times New Roman"/>
            <w:noProof/>
          </w:rPr>
          <w:fldChar w:fldCharType="begin"/>
        </w:r>
        <w:r w:rsidRPr="00E77F59">
          <w:rPr>
            <w:rFonts w:eastAsia="Times New Roman"/>
            <w:noProof/>
          </w:rPr>
          <w:instrText xml:space="preserve"> PAGE   \* MERGEFORMAT </w:instrText>
        </w:r>
        <w:r w:rsidRPr="00E77F59">
          <w:rPr>
            <w:rFonts w:eastAsia="Times New Roman"/>
            <w:noProof/>
          </w:rPr>
          <w:fldChar w:fldCharType="separate"/>
        </w:r>
        <w:r w:rsidR="00956F1A">
          <w:rPr>
            <w:rFonts w:eastAsia="Times New Roman"/>
            <w:noProof/>
          </w:rPr>
          <w:t>2</w:t>
        </w:r>
        <w:r w:rsidRPr="00E77F59">
          <w:rPr>
            <w:rFonts w:eastAsia="Times New Roman"/>
            <w:noProof/>
          </w:rPr>
          <w:fldChar w:fldCharType="end"/>
        </w:r>
      </w:p>
      <w:p w14:paraId="45F3CC5F" w14:textId="77777777" w:rsidR="00E77F59" w:rsidRPr="00E77F59" w:rsidRDefault="008C45FF" w:rsidP="0077022A">
        <w:pPr>
          <w:pStyle w:val="Header"/>
          <w:pBdr>
            <w:bottom w:val="single" w:sz="6" w:space="1" w:color="auto"/>
          </w:pBdr>
          <w:rPr>
            <w:rFonts w:eastAsia="Times New Roman"/>
            <w:noProof/>
          </w:rPr>
        </w:pPr>
      </w:p>
    </w:sdtContent>
  </w:sdt>
  <w:p w14:paraId="34F43B91" w14:textId="77777777" w:rsidR="00A726DF" w:rsidRDefault="00A726DF" w:rsidP="0077022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76818" w14:textId="77777777" w:rsidR="006A4446" w:rsidRPr="00090077" w:rsidRDefault="006A4446" w:rsidP="007702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78200842"/>
    <w:lvl w:ilvl="0">
      <w:start w:val="1"/>
      <w:numFmt w:val="decimal"/>
      <w:lvlText w:val="%1."/>
      <w:lvlJc w:val="left"/>
      <w:pPr>
        <w:tabs>
          <w:tab w:val="num" w:pos="1209"/>
        </w:tabs>
        <w:ind w:left="1209" w:hanging="360"/>
      </w:pPr>
    </w:lvl>
  </w:abstractNum>
  <w:abstractNum w:abstractNumId="1" w15:restartNumberingAfterBreak="0">
    <w:nsid w:val="FFFFFF7E"/>
    <w:multiLevelType w:val="singleLevel"/>
    <w:tmpl w:val="CF56D2CC"/>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938013B0"/>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938C0E4E"/>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71B25244"/>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0803B96"/>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2DDCAD58"/>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0D62A6B8"/>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7BC0EA5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616316F"/>
    <w:multiLevelType w:val="hybridMultilevel"/>
    <w:tmpl w:val="5184A6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AA22C03"/>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5760"/>
        </w:tabs>
        <w:ind w:left="4320" w:hanging="1440"/>
      </w:pPr>
    </w:lvl>
  </w:abstractNum>
  <w:abstractNum w:abstractNumId="11" w15:restartNumberingAfterBreak="0">
    <w:nsid w:val="0E23040B"/>
    <w:multiLevelType w:val="hybridMultilevel"/>
    <w:tmpl w:val="2098F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530B91"/>
    <w:multiLevelType w:val="multilevel"/>
    <w:tmpl w:val="E5F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0363A"/>
    <w:multiLevelType w:val="hybridMultilevel"/>
    <w:tmpl w:val="3FD64B42"/>
    <w:lvl w:ilvl="0" w:tplc="5B6462C2">
      <w:start w:val="1"/>
      <w:numFmt w:val="none"/>
      <w:lvlText w:val=""/>
      <w:lvlJc w:val="left"/>
      <w:pPr>
        <w:tabs>
          <w:tab w:val="num" w:pos="0"/>
        </w:tabs>
        <w:ind w:left="199" w:hanging="19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2F5A5A79"/>
    <w:multiLevelType w:val="multilevel"/>
    <w:tmpl w:val="2A9A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A03ED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3975A85"/>
    <w:multiLevelType w:val="hybridMultilevel"/>
    <w:tmpl w:val="53A443A4"/>
    <w:lvl w:ilvl="0" w:tplc="62D29774">
      <w:start w:val="1"/>
      <w:numFmt w:val="decimal"/>
      <w:pStyle w:val="titlerso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F5646C"/>
    <w:multiLevelType w:val="multilevel"/>
    <w:tmpl w:val="08090023"/>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pStyle w:val="Heading3"/>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528956740">
    <w:abstractNumId w:val="8"/>
  </w:num>
  <w:num w:numId="2" w16cid:durableId="1825462141">
    <w:abstractNumId w:val="6"/>
  </w:num>
  <w:num w:numId="3" w16cid:durableId="1115297492">
    <w:abstractNumId w:val="5"/>
  </w:num>
  <w:num w:numId="4" w16cid:durableId="657728982">
    <w:abstractNumId w:val="4"/>
  </w:num>
  <w:num w:numId="5" w16cid:durableId="1529754677">
    <w:abstractNumId w:val="3"/>
  </w:num>
  <w:num w:numId="6" w16cid:durableId="146284545">
    <w:abstractNumId w:val="7"/>
  </w:num>
  <w:num w:numId="7" w16cid:durableId="1222787085">
    <w:abstractNumId w:val="2"/>
  </w:num>
  <w:num w:numId="8" w16cid:durableId="539980309">
    <w:abstractNumId w:val="1"/>
  </w:num>
  <w:num w:numId="9" w16cid:durableId="820195863">
    <w:abstractNumId w:val="0"/>
  </w:num>
  <w:num w:numId="10" w16cid:durableId="328799508">
    <w:abstractNumId w:val="10"/>
  </w:num>
  <w:num w:numId="11" w16cid:durableId="1100174317">
    <w:abstractNumId w:val="15"/>
  </w:num>
  <w:num w:numId="12" w16cid:durableId="1558277205">
    <w:abstractNumId w:val="17"/>
  </w:num>
  <w:num w:numId="13" w16cid:durableId="324162276">
    <w:abstractNumId w:val="13"/>
  </w:num>
  <w:num w:numId="14" w16cid:durableId="490755531">
    <w:abstractNumId w:val="12"/>
  </w:num>
  <w:num w:numId="15" w16cid:durableId="1565218574">
    <w:abstractNumId w:val="16"/>
  </w:num>
  <w:num w:numId="16" w16cid:durableId="501899073">
    <w:abstractNumId w:val="14"/>
  </w:num>
  <w:num w:numId="17" w16cid:durableId="605232099">
    <w:abstractNumId w:val="11"/>
  </w:num>
  <w:num w:numId="18" w16cid:durableId="1147551381">
    <w:abstractNumId w:val="9"/>
  </w:num>
  <w:num w:numId="19" w16cid:durableId="500387927">
    <w:abstractNumId w:val="16"/>
    <w:lvlOverride w:ilvl="0">
      <w:startOverride w:val="1"/>
    </w:lvlOverride>
  </w:num>
  <w:num w:numId="20" w16cid:durableId="6423911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1BE"/>
    <w:rsid w:val="00004CEC"/>
    <w:rsid w:val="000063D6"/>
    <w:rsid w:val="00020950"/>
    <w:rsid w:val="00032A13"/>
    <w:rsid w:val="00032D43"/>
    <w:rsid w:val="00046676"/>
    <w:rsid w:val="0006030E"/>
    <w:rsid w:val="00060A4C"/>
    <w:rsid w:val="00065BFF"/>
    <w:rsid w:val="00066D8A"/>
    <w:rsid w:val="00067E9D"/>
    <w:rsid w:val="000762DC"/>
    <w:rsid w:val="00081B04"/>
    <w:rsid w:val="00082C94"/>
    <w:rsid w:val="00084019"/>
    <w:rsid w:val="00084756"/>
    <w:rsid w:val="000875C3"/>
    <w:rsid w:val="00090077"/>
    <w:rsid w:val="00097D60"/>
    <w:rsid w:val="000B0B06"/>
    <w:rsid w:val="000B1AAA"/>
    <w:rsid w:val="000C29C4"/>
    <w:rsid w:val="000C62E0"/>
    <w:rsid w:val="000D6D66"/>
    <w:rsid w:val="000E14C9"/>
    <w:rsid w:val="000E3F64"/>
    <w:rsid w:val="000E4718"/>
    <w:rsid w:val="000F1E02"/>
    <w:rsid w:val="000F359A"/>
    <w:rsid w:val="000F5779"/>
    <w:rsid w:val="000F7AD5"/>
    <w:rsid w:val="00100ACC"/>
    <w:rsid w:val="00101B28"/>
    <w:rsid w:val="00107892"/>
    <w:rsid w:val="0011133D"/>
    <w:rsid w:val="00113108"/>
    <w:rsid w:val="00115145"/>
    <w:rsid w:val="001266D4"/>
    <w:rsid w:val="001279BD"/>
    <w:rsid w:val="00131859"/>
    <w:rsid w:val="00142173"/>
    <w:rsid w:val="0015052F"/>
    <w:rsid w:val="00151EF8"/>
    <w:rsid w:val="00157E18"/>
    <w:rsid w:val="00165B97"/>
    <w:rsid w:val="0016784E"/>
    <w:rsid w:val="00184D0D"/>
    <w:rsid w:val="00187676"/>
    <w:rsid w:val="001977A6"/>
    <w:rsid w:val="001A177F"/>
    <w:rsid w:val="001B02A0"/>
    <w:rsid w:val="001B3CC2"/>
    <w:rsid w:val="001B554B"/>
    <w:rsid w:val="001B7062"/>
    <w:rsid w:val="00212F79"/>
    <w:rsid w:val="00214F10"/>
    <w:rsid w:val="0022251D"/>
    <w:rsid w:val="0022330B"/>
    <w:rsid w:val="0022433C"/>
    <w:rsid w:val="00231B7A"/>
    <w:rsid w:val="00236AAD"/>
    <w:rsid w:val="00240887"/>
    <w:rsid w:val="002450FE"/>
    <w:rsid w:val="0025337A"/>
    <w:rsid w:val="0025780C"/>
    <w:rsid w:val="0027535A"/>
    <w:rsid w:val="00275D87"/>
    <w:rsid w:val="00282643"/>
    <w:rsid w:val="00295D2F"/>
    <w:rsid w:val="00295DB0"/>
    <w:rsid w:val="00296ED3"/>
    <w:rsid w:val="002A55E3"/>
    <w:rsid w:val="002B211E"/>
    <w:rsid w:val="002B79B1"/>
    <w:rsid w:val="002C3E4A"/>
    <w:rsid w:val="002C4927"/>
    <w:rsid w:val="002D0658"/>
    <w:rsid w:val="002D365C"/>
    <w:rsid w:val="002D7273"/>
    <w:rsid w:val="002E26D8"/>
    <w:rsid w:val="002E4DA6"/>
    <w:rsid w:val="002F20EF"/>
    <w:rsid w:val="002F474A"/>
    <w:rsid w:val="002F53C2"/>
    <w:rsid w:val="00301504"/>
    <w:rsid w:val="00301B96"/>
    <w:rsid w:val="00310496"/>
    <w:rsid w:val="00311524"/>
    <w:rsid w:val="00313D6D"/>
    <w:rsid w:val="00315238"/>
    <w:rsid w:val="00322CA9"/>
    <w:rsid w:val="0034068D"/>
    <w:rsid w:val="00343538"/>
    <w:rsid w:val="00345892"/>
    <w:rsid w:val="00357871"/>
    <w:rsid w:val="00361C47"/>
    <w:rsid w:val="003628FE"/>
    <w:rsid w:val="00363AE6"/>
    <w:rsid w:val="00376BA3"/>
    <w:rsid w:val="003861B1"/>
    <w:rsid w:val="00393751"/>
    <w:rsid w:val="00394285"/>
    <w:rsid w:val="00395097"/>
    <w:rsid w:val="003978FD"/>
    <w:rsid w:val="003A2191"/>
    <w:rsid w:val="003A5682"/>
    <w:rsid w:val="003A7A61"/>
    <w:rsid w:val="003C3D1C"/>
    <w:rsid w:val="003C4460"/>
    <w:rsid w:val="003C72B0"/>
    <w:rsid w:val="003E1D82"/>
    <w:rsid w:val="003E33C8"/>
    <w:rsid w:val="003E7B4C"/>
    <w:rsid w:val="003F0E96"/>
    <w:rsid w:val="003F32B7"/>
    <w:rsid w:val="003F3A19"/>
    <w:rsid w:val="00402C26"/>
    <w:rsid w:val="00405F3B"/>
    <w:rsid w:val="004120F3"/>
    <w:rsid w:val="00422ED0"/>
    <w:rsid w:val="004234E5"/>
    <w:rsid w:val="004310FA"/>
    <w:rsid w:val="0043150C"/>
    <w:rsid w:val="00445008"/>
    <w:rsid w:val="00445BEE"/>
    <w:rsid w:val="00462385"/>
    <w:rsid w:val="004662B2"/>
    <w:rsid w:val="004707CB"/>
    <w:rsid w:val="00470C3F"/>
    <w:rsid w:val="00474310"/>
    <w:rsid w:val="00475DAA"/>
    <w:rsid w:val="00476B27"/>
    <w:rsid w:val="0048194C"/>
    <w:rsid w:val="004836DC"/>
    <w:rsid w:val="00485C9B"/>
    <w:rsid w:val="00497BA5"/>
    <w:rsid w:val="004B55A3"/>
    <w:rsid w:val="004C59F0"/>
    <w:rsid w:val="004D2602"/>
    <w:rsid w:val="004D4A04"/>
    <w:rsid w:val="004E5DED"/>
    <w:rsid w:val="004F0AF7"/>
    <w:rsid w:val="004F46E9"/>
    <w:rsid w:val="004F47E8"/>
    <w:rsid w:val="004F5693"/>
    <w:rsid w:val="004F7B4D"/>
    <w:rsid w:val="004F7F88"/>
    <w:rsid w:val="00506CFC"/>
    <w:rsid w:val="0051014B"/>
    <w:rsid w:val="00512302"/>
    <w:rsid w:val="00514C82"/>
    <w:rsid w:val="00516638"/>
    <w:rsid w:val="00516B22"/>
    <w:rsid w:val="00517B1D"/>
    <w:rsid w:val="005325ED"/>
    <w:rsid w:val="005521D9"/>
    <w:rsid w:val="005549F1"/>
    <w:rsid w:val="00561D87"/>
    <w:rsid w:val="00563089"/>
    <w:rsid w:val="00566D42"/>
    <w:rsid w:val="00571B52"/>
    <w:rsid w:val="00573A4D"/>
    <w:rsid w:val="00573E08"/>
    <w:rsid w:val="005847B2"/>
    <w:rsid w:val="0058696E"/>
    <w:rsid w:val="00586B33"/>
    <w:rsid w:val="005968CD"/>
    <w:rsid w:val="005972F9"/>
    <w:rsid w:val="005A0993"/>
    <w:rsid w:val="005A3E2C"/>
    <w:rsid w:val="005A4925"/>
    <w:rsid w:val="005A7DEF"/>
    <w:rsid w:val="005B39D0"/>
    <w:rsid w:val="005B579C"/>
    <w:rsid w:val="005C2A48"/>
    <w:rsid w:val="005C59CD"/>
    <w:rsid w:val="005C5A96"/>
    <w:rsid w:val="005C5C6B"/>
    <w:rsid w:val="005D1949"/>
    <w:rsid w:val="005D46B8"/>
    <w:rsid w:val="005D5ED9"/>
    <w:rsid w:val="005D742A"/>
    <w:rsid w:val="005E0A23"/>
    <w:rsid w:val="005E5D84"/>
    <w:rsid w:val="005E6050"/>
    <w:rsid w:val="005F29F0"/>
    <w:rsid w:val="0060175D"/>
    <w:rsid w:val="00607B0D"/>
    <w:rsid w:val="006103A8"/>
    <w:rsid w:val="00612BE7"/>
    <w:rsid w:val="00620A53"/>
    <w:rsid w:val="00622404"/>
    <w:rsid w:val="00632BDE"/>
    <w:rsid w:val="00640F50"/>
    <w:rsid w:val="006523E0"/>
    <w:rsid w:val="00660FBE"/>
    <w:rsid w:val="006623EC"/>
    <w:rsid w:val="0066538D"/>
    <w:rsid w:val="00681B60"/>
    <w:rsid w:val="00684366"/>
    <w:rsid w:val="006848D8"/>
    <w:rsid w:val="006855BE"/>
    <w:rsid w:val="00692F7A"/>
    <w:rsid w:val="00694F76"/>
    <w:rsid w:val="00697537"/>
    <w:rsid w:val="006A4446"/>
    <w:rsid w:val="006A72E9"/>
    <w:rsid w:val="006B1246"/>
    <w:rsid w:val="006B3B86"/>
    <w:rsid w:val="006B47B9"/>
    <w:rsid w:val="006B6BA7"/>
    <w:rsid w:val="006C159D"/>
    <w:rsid w:val="006C2110"/>
    <w:rsid w:val="006C4ACB"/>
    <w:rsid w:val="006C7DB3"/>
    <w:rsid w:val="006D17AA"/>
    <w:rsid w:val="006D23DA"/>
    <w:rsid w:val="006D29DE"/>
    <w:rsid w:val="007143A9"/>
    <w:rsid w:val="0072521F"/>
    <w:rsid w:val="00727B8A"/>
    <w:rsid w:val="00727C1A"/>
    <w:rsid w:val="00732897"/>
    <w:rsid w:val="00737F43"/>
    <w:rsid w:val="00744558"/>
    <w:rsid w:val="007468B2"/>
    <w:rsid w:val="00747A45"/>
    <w:rsid w:val="007505F7"/>
    <w:rsid w:val="00764620"/>
    <w:rsid w:val="0077022A"/>
    <w:rsid w:val="00770C45"/>
    <w:rsid w:val="00781969"/>
    <w:rsid w:val="007827BF"/>
    <w:rsid w:val="00786B3D"/>
    <w:rsid w:val="00786D74"/>
    <w:rsid w:val="00787AB2"/>
    <w:rsid w:val="007A0A2A"/>
    <w:rsid w:val="007B04EA"/>
    <w:rsid w:val="007B19FF"/>
    <w:rsid w:val="007B3B98"/>
    <w:rsid w:val="007B3DEB"/>
    <w:rsid w:val="007B4AFE"/>
    <w:rsid w:val="007B77B1"/>
    <w:rsid w:val="007C348F"/>
    <w:rsid w:val="007C37F0"/>
    <w:rsid w:val="007C3EF2"/>
    <w:rsid w:val="007E7C1D"/>
    <w:rsid w:val="007F75D6"/>
    <w:rsid w:val="008027FB"/>
    <w:rsid w:val="00813296"/>
    <w:rsid w:val="00813650"/>
    <w:rsid w:val="00813DAE"/>
    <w:rsid w:val="00815DEB"/>
    <w:rsid w:val="0084031D"/>
    <w:rsid w:val="008411AA"/>
    <w:rsid w:val="00841C48"/>
    <w:rsid w:val="00842B3B"/>
    <w:rsid w:val="00845742"/>
    <w:rsid w:val="0084576D"/>
    <w:rsid w:val="008467D6"/>
    <w:rsid w:val="008514A6"/>
    <w:rsid w:val="0085152B"/>
    <w:rsid w:val="00863C43"/>
    <w:rsid w:val="00864EA7"/>
    <w:rsid w:val="008743CB"/>
    <w:rsid w:val="00880D38"/>
    <w:rsid w:val="0088661B"/>
    <w:rsid w:val="00886B7C"/>
    <w:rsid w:val="00893FBA"/>
    <w:rsid w:val="00896470"/>
    <w:rsid w:val="008975A1"/>
    <w:rsid w:val="00897C71"/>
    <w:rsid w:val="008A0B38"/>
    <w:rsid w:val="008A39D8"/>
    <w:rsid w:val="008A3CC4"/>
    <w:rsid w:val="008B2BF4"/>
    <w:rsid w:val="008C44C9"/>
    <w:rsid w:val="008C45FF"/>
    <w:rsid w:val="008C512F"/>
    <w:rsid w:val="008D0D1D"/>
    <w:rsid w:val="008D2E4D"/>
    <w:rsid w:val="008D46CA"/>
    <w:rsid w:val="008E0C1E"/>
    <w:rsid w:val="008F0D62"/>
    <w:rsid w:val="008F3975"/>
    <w:rsid w:val="00900F55"/>
    <w:rsid w:val="00902E81"/>
    <w:rsid w:val="009101D8"/>
    <w:rsid w:val="00910A8A"/>
    <w:rsid w:val="0092135D"/>
    <w:rsid w:val="0093074A"/>
    <w:rsid w:val="0093100F"/>
    <w:rsid w:val="00933012"/>
    <w:rsid w:val="009418F0"/>
    <w:rsid w:val="00944FAE"/>
    <w:rsid w:val="00955D0D"/>
    <w:rsid w:val="00956F1A"/>
    <w:rsid w:val="0096390D"/>
    <w:rsid w:val="00967DFE"/>
    <w:rsid w:val="00972137"/>
    <w:rsid w:val="00980EBD"/>
    <w:rsid w:val="00981C90"/>
    <w:rsid w:val="0098578F"/>
    <w:rsid w:val="00994331"/>
    <w:rsid w:val="009955B8"/>
    <w:rsid w:val="009A2913"/>
    <w:rsid w:val="009B4B3A"/>
    <w:rsid w:val="009B5A0B"/>
    <w:rsid w:val="009C62E9"/>
    <w:rsid w:val="009E4738"/>
    <w:rsid w:val="009F3567"/>
    <w:rsid w:val="009F55EB"/>
    <w:rsid w:val="00A03104"/>
    <w:rsid w:val="00A0535F"/>
    <w:rsid w:val="00A055BC"/>
    <w:rsid w:val="00A2244C"/>
    <w:rsid w:val="00A2255F"/>
    <w:rsid w:val="00A24E23"/>
    <w:rsid w:val="00A33143"/>
    <w:rsid w:val="00A3360F"/>
    <w:rsid w:val="00A35CF6"/>
    <w:rsid w:val="00A36A64"/>
    <w:rsid w:val="00A50AE4"/>
    <w:rsid w:val="00A5122B"/>
    <w:rsid w:val="00A52613"/>
    <w:rsid w:val="00A53DB4"/>
    <w:rsid w:val="00A571C0"/>
    <w:rsid w:val="00A62074"/>
    <w:rsid w:val="00A62671"/>
    <w:rsid w:val="00A726DF"/>
    <w:rsid w:val="00A74221"/>
    <w:rsid w:val="00A82005"/>
    <w:rsid w:val="00A8455F"/>
    <w:rsid w:val="00A84C16"/>
    <w:rsid w:val="00A84FED"/>
    <w:rsid w:val="00A9217A"/>
    <w:rsid w:val="00A94FE9"/>
    <w:rsid w:val="00AA0920"/>
    <w:rsid w:val="00AA683E"/>
    <w:rsid w:val="00AC4971"/>
    <w:rsid w:val="00AC6250"/>
    <w:rsid w:val="00AD27E5"/>
    <w:rsid w:val="00AD4BE3"/>
    <w:rsid w:val="00AD71BE"/>
    <w:rsid w:val="00AE1259"/>
    <w:rsid w:val="00AF33EA"/>
    <w:rsid w:val="00B23EFF"/>
    <w:rsid w:val="00B27BD7"/>
    <w:rsid w:val="00B30BB8"/>
    <w:rsid w:val="00B42D75"/>
    <w:rsid w:val="00B43098"/>
    <w:rsid w:val="00B459B4"/>
    <w:rsid w:val="00B45FE3"/>
    <w:rsid w:val="00B46BDD"/>
    <w:rsid w:val="00B54BE5"/>
    <w:rsid w:val="00B61F44"/>
    <w:rsid w:val="00B66534"/>
    <w:rsid w:val="00B76E30"/>
    <w:rsid w:val="00B85405"/>
    <w:rsid w:val="00B940AE"/>
    <w:rsid w:val="00B94147"/>
    <w:rsid w:val="00B954DE"/>
    <w:rsid w:val="00B972CB"/>
    <w:rsid w:val="00BA19AE"/>
    <w:rsid w:val="00BA3B7A"/>
    <w:rsid w:val="00BB3A04"/>
    <w:rsid w:val="00BB4449"/>
    <w:rsid w:val="00BB57C8"/>
    <w:rsid w:val="00BB5B47"/>
    <w:rsid w:val="00BC403B"/>
    <w:rsid w:val="00BC512C"/>
    <w:rsid w:val="00BD352B"/>
    <w:rsid w:val="00BE39AE"/>
    <w:rsid w:val="00BF3A44"/>
    <w:rsid w:val="00C05558"/>
    <w:rsid w:val="00C062C9"/>
    <w:rsid w:val="00C11832"/>
    <w:rsid w:val="00C12C95"/>
    <w:rsid w:val="00C23EEC"/>
    <w:rsid w:val="00C30CDE"/>
    <w:rsid w:val="00C317AD"/>
    <w:rsid w:val="00C51158"/>
    <w:rsid w:val="00C575CA"/>
    <w:rsid w:val="00C6068D"/>
    <w:rsid w:val="00C6332D"/>
    <w:rsid w:val="00C63ABC"/>
    <w:rsid w:val="00C63D8B"/>
    <w:rsid w:val="00C84725"/>
    <w:rsid w:val="00C878A7"/>
    <w:rsid w:val="00C90543"/>
    <w:rsid w:val="00C95DE4"/>
    <w:rsid w:val="00C9616C"/>
    <w:rsid w:val="00CB662C"/>
    <w:rsid w:val="00CC0C30"/>
    <w:rsid w:val="00CC253C"/>
    <w:rsid w:val="00CC2AEE"/>
    <w:rsid w:val="00CD749E"/>
    <w:rsid w:val="00CD760A"/>
    <w:rsid w:val="00CD76D1"/>
    <w:rsid w:val="00CE0F05"/>
    <w:rsid w:val="00CE550B"/>
    <w:rsid w:val="00CE5A20"/>
    <w:rsid w:val="00CF1274"/>
    <w:rsid w:val="00CF62EB"/>
    <w:rsid w:val="00CF6994"/>
    <w:rsid w:val="00D00609"/>
    <w:rsid w:val="00D07E53"/>
    <w:rsid w:val="00D105D9"/>
    <w:rsid w:val="00D17DE9"/>
    <w:rsid w:val="00D23346"/>
    <w:rsid w:val="00D26EED"/>
    <w:rsid w:val="00D31269"/>
    <w:rsid w:val="00D3653D"/>
    <w:rsid w:val="00D40D6C"/>
    <w:rsid w:val="00D41D79"/>
    <w:rsid w:val="00D4364B"/>
    <w:rsid w:val="00D51509"/>
    <w:rsid w:val="00D53609"/>
    <w:rsid w:val="00D5614C"/>
    <w:rsid w:val="00D64869"/>
    <w:rsid w:val="00D67C77"/>
    <w:rsid w:val="00D7344C"/>
    <w:rsid w:val="00D758CB"/>
    <w:rsid w:val="00D77718"/>
    <w:rsid w:val="00D87806"/>
    <w:rsid w:val="00D9132B"/>
    <w:rsid w:val="00D93B27"/>
    <w:rsid w:val="00DA31BD"/>
    <w:rsid w:val="00DA61FB"/>
    <w:rsid w:val="00DC2383"/>
    <w:rsid w:val="00DC40A2"/>
    <w:rsid w:val="00DC42DD"/>
    <w:rsid w:val="00DD032C"/>
    <w:rsid w:val="00DD7F85"/>
    <w:rsid w:val="00DE4B06"/>
    <w:rsid w:val="00DF2BEC"/>
    <w:rsid w:val="00E0080A"/>
    <w:rsid w:val="00E00CEE"/>
    <w:rsid w:val="00E00D45"/>
    <w:rsid w:val="00E04A88"/>
    <w:rsid w:val="00E059D3"/>
    <w:rsid w:val="00E05C0E"/>
    <w:rsid w:val="00E13619"/>
    <w:rsid w:val="00E14DF2"/>
    <w:rsid w:val="00E17318"/>
    <w:rsid w:val="00E2511A"/>
    <w:rsid w:val="00E273EF"/>
    <w:rsid w:val="00E30C7F"/>
    <w:rsid w:val="00E34F67"/>
    <w:rsid w:val="00E36B5F"/>
    <w:rsid w:val="00E37A6C"/>
    <w:rsid w:val="00E40AC4"/>
    <w:rsid w:val="00E51F31"/>
    <w:rsid w:val="00E526E0"/>
    <w:rsid w:val="00E563EF"/>
    <w:rsid w:val="00E57D0B"/>
    <w:rsid w:val="00E62C75"/>
    <w:rsid w:val="00E63B59"/>
    <w:rsid w:val="00E6614E"/>
    <w:rsid w:val="00E70C67"/>
    <w:rsid w:val="00E77F59"/>
    <w:rsid w:val="00E80014"/>
    <w:rsid w:val="00E90D33"/>
    <w:rsid w:val="00E91081"/>
    <w:rsid w:val="00E96EDB"/>
    <w:rsid w:val="00EA06D1"/>
    <w:rsid w:val="00EA1F17"/>
    <w:rsid w:val="00EC50BF"/>
    <w:rsid w:val="00ED1EA9"/>
    <w:rsid w:val="00EE1FCD"/>
    <w:rsid w:val="00EE7816"/>
    <w:rsid w:val="00F0036D"/>
    <w:rsid w:val="00F043F8"/>
    <w:rsid w:val="00F06F00"/>
    <w:rsid w:val="00F14B8F"/>
    <w:rsid w:val="00F234D5"/>
    <w:rsid w:val="00F33265"/>
    <w:rsid w:val="00F358E9"/>
    <w:rsid w:val="00F43E03"/>
    <w:rsid w:val="00F463A2"/>
    <w:rsid w:val="00F519EA"/>
    <w:rsid w:val="00F5304A"/>
    <w:rsid w:val="00F539E6"/>
    <w:rsid w:val="00F53D10"/>
    <w:rsid w:val="00F55783"/>
    <w:rsid w:val="00F55D5B"/>
    <w:rsid w:val="00F62C7C"/>
    <w:rsid w:val="00F6418E"/>
    <w:rsid w:val="00F74D62"/>
    <w:rsid w:val="00F751FC"/>
    <w:rsid w:val="00F85EBD"/>
    <w:rsid w:val="00F9324A"/>
    <w:rsid w:val="00F956DB"/>
    <w:rsid w:val="00FA0B15"/>
    <w:rsid w:val="00FA1E3B"/>
    <w:rsid w:val="00FA4024"/>
    <w:rsid w:val="00FB0890"/>
    <w:rsid w:val="00FB64F8"/>
    <w:rsid w:val="00FC3E1E"/>
    <w:rsid w:val="00FE4C05"/>
    <w:rsid w:val="00FF0281"/>
    <w:rsid w:val="00FF0DAA"/>
    <w:rsid w:val="00FF1787"/>
    <w:rsid w:val="00FF1D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A2B1"/>
  <w15:docId w15:val="{09ED01C8-C494-4F0C-981B-B18C8328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semiHidden="1" w:unhideWhenUsed="1" w:qFormat="1"/>
    <w:lsdException w:name="heading 5"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AE6"/>
    <w:pPr>
      <w:spacing w:line="360" w:lineRule="auto"/>
    </w:pPr>
    <w:rPr>
      <w:rFonts w:ascii="Palatino-Roman" w:hAnsi="Palatino-Roman" w:cs="Arial"/>
      <w:color w:val="333333"/>
      <w:shd w:val="clear" w:color="auto" w:fill="FFFFFF"/>
    </w:rPr>
  </w:style>
  <w:style w:type="paragraph" w:styleId="Heading1">
    <w:name w:val="heading 1"/>
    <w:basedOn w:val="titlersos"/>
    <w:next w:val="Normal"/>
    <w:qFormat/>
    <w:rsid w:val="00E77F59"/>
    <w:pPr>
      <w:numPr>
        <w:numId w:val="0"/>
      </w:numPr>
      <w:outlineLvl w:val="0"/>
    </w:pPr>
    <w:rPr>
      <w:b w:val="0"/>
    </w:rPr>
  </w:style>
  <w:style w:type="paragraph" w:styleId="Heading2">
    <w:name w:val="heading 2"/>
    <w:aliases w:val="Subheading 1"/>
    <w:basedOn w:val="Heading1"/>
    <w:next w:val="Normal"/>
    <w:qFormat/>
    <w:rsid w:val="00A726DF"/>
    <w:pPr>
      <w:outlineLvl w:val="1"/>
    </w:pPr>
    <w:rPr>
      <w:sz w:val="28"/>
    </w:rPr>
  </w:style>
  <w:style w:type="paragraph" w:styleId="Heading3">
    <w:name w:val="heading 3"/>
    <w:basedOn w:val="Normal"/>
    <w:next w:val="Normal"/>
    <w:rsid w:val="00313D6D"/>
    <w:pPr>
      <w:keepNext/>
      <w:numPr>
        <w:ilvl w:val="2"/>
        <w:numId w:val="12"/>
      </w:numPr>
      <w:spacing w:before="240" w:after="60"/>
      <w:outlineLvl w:val="2"/>
    </w:pPr>
    <w:rPr>
      <w:rFonts w:ascii="Arial" w:hAnsi="Arial"/>
      <w:b/>
      <w:bCs/>
      <w:sz w:val="26"/>
      <w:szCs w:val="26"/>
    </w:rPr>
  </w:style>
  <w:style w:type="paragraph" w:styleId="Heading6">
    <w:name w:val="heading 6"/>
    <w:basedOn w:val="11HeadingE"/>
    <w:next w:val="Normal"/>
    <w:autoRedefine/>
    <w:rsid w:val="00F85EBD"/>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PaperTitle">
    <w:name w:val="01 Paper Title"/>
    <w:next w:val="02Authornames"/>
    <w:autoRedefine/>
    <w:rsid w:val="00841C48"/>
    <w:pPr>
      <w:spacing w:before="180" w:after="120" w:line="216" w:lineRule="auto"/>
      <w:contextualSpacing/>
      <w:jc w:val="center"/>
    </w:pPr>
    <w:rPr>
      <w:rFonts w:ascii="Arial Black" w:hAnsi="Arial Black"/>
      <w:noProof/>
      <w:position w:val="8"/>
      <w:sz w:val="32"/>
      <w:szCs w:val="32"/>
    </w:rPr>
  </w:style>
  <w:style w:type="paragraph" w:customStyle="1" w:styleId="02Authornames">
    <w:name w:val="02 Author names"/>
    <w:autoRedefine/>
    <w:rsid w:val="001977A6"/>
    <w:pPr>
      <w:spacing w:after="120" w:line="240" w:lineRule="exact"/>
      <w:ind w:left="600" w:right="568"/>
      <w:jc w:val="center"/>
    </w:pPr>
    <w:rPr>
      <w:b/>
      <w:noProof/>
      <w:sz w:val="26"/>
      <w:szCs w:val="22"/>
    </w:rPr>
  </w:style>
  <w:style w:type="paragraph" w:customStyle="1" w:styleId="06bMaterialmethodstext">
    <w:name w:val="06b Material &amp; methods text"/>
    <w:basedOn w:val="Normal"/>
    <w:autoRedefine/>
    <w:rsid w:val="005D1949"/>
    <w:pPr>
      <w:tabs>
        <w:tab w:val="left" w:pos="199"/>
      </w:tabs>
      <w:spacing w:after="240"/>
      <w:ind w:firstLine="199"/>
      <w:contextualSpacing/>
      <w:jc w:val="both"/>
    </w:pPr>
    <w:rPr>
      <w:sz w:val="18"/>
    </w:rPr>
  </w:style>
  <w:style w:type="paragraph" w:customStyle="1" w:styleId="04Abstract">
    <w:name w:val="04 Abstract"/>
    <w:next w:val="Normal"/>
    <w:autoRedefine/>
    <w:rsid w:val="00082C94"/>
    <w:pPr>
      <w:spacing w:before="120" w:after="120"/>
      <w:jc w:val="both"/>
    </w:pPr>
    <w:rPr>
      <w:sz w:val="19"/>
      <w:szCs w:val="18"/>
    </w:rPr>
  </w:style>
  <w:style w:type="paragraph" w:customStyle="1" w:styleId="07HEADINGA">
    <w:name w:val="07 HEADING A"/>
    <w:next w:val="06aMaintext"/>
    <w:autoRedefine/>
    <w:rsid w:val="00813296"/>
    <w:pPr>
      <w:spacing w:line="240" w:lineRule="exact"/>
    </w:pPr>
    <w:rPr>
      <w:rFonts w:ascii="Arial" w:hAnsi="Arial"/>
      <w:b/>
      <w:sz w:val="19"/>
    </w:rPr>
  </w:style>
  <w:style w:type="paragraph" w:customStyle="1" w:styleId="06aMaintext">
    <w:name w:val="06a Main text"/>
    <w:link w:val="06aMaintextChar"/>
    <w:autoRedefine/>
    <w:rsid w:val="005D1949"/>
    <w:pPr>
      <w:tabs>
        <w:tab w:val="left" w:pos="198"/>
      </w:tabs>
      <w:spacing w:after="240" w:line="220" w:lineRule="exact"/>
      <w:ind w:firstLine="199"/>
      <w:contextualSpacing/>
      <w:jc w:val="both"/>
    </w:pPr>
    <w:rPr>
      <w:spacing w:val="-2"/>
      <w:sz w:val="19"/>
      <w:szCs w:val="18"/>
    </w:rPr>
  </w:style>
  <w:style w:type="paragraph" w:customStyle="1" w:styleId="A1Footnote">
    <w:name w:val="A1 Footnote"/>
    <w:basedOn w:val="Normal"/>
    <w:autoRedefine/>
    <w:rsid w:val="005D742A"/>
    <w:pPr>
      <w:framePr w:w="4763" w:wrap="notBeside" w:hAnchor="margin" w:x="1" w:yAlign="bottom" w:anchorLock="1"/>
      <w:spacing w:before="240" w:after="120"/>
      <w:ind w:right="-36"/>
      <w:contextualSpacing/>
      <w:jc w:val="both"/>
    </w:pPr>
    <w:rPr>
      <w:sz w:val="16"/>
      <w:szCs w:val="16"/>
    </w:rPr>
  </w:style>
  <w:style w:type="paragraph" w:customStyle="1" w:styleId="13References">
    <w:name w:val="13 References"/>
    <w:autoRedefine/>
    <w:rsid w:val="00AD71BE"/>
    <w:pPr>
      <w:widowControl w:val="0"/>
      <w:pBdr>
        <w:top w:val="single" w:sz="4" w:space="0" w:color="auto"/>
        <w:left w:val="single" w:sz="4" w:space="4" w:color="auto"/>
        <w:bottom w:val="single" w:sz="4" w:space="1" w:color="auto"/>
        <w:right w:val="single" w:sz="4" w:space="4" w:color="auto"/>
        <w:between w:val="single" w:sz="4" w:space="1" w:color="auto"/>
        <w:bar w:val="single" w:sz="4" w:color="auto"/>
      </w:pBdr>
      <w:tabs>
        <w:tab w:val="left" w:pos="0"/>
      </w:tabs>
      <w:spacing w:line="200" w:lineRule="exact"/>
      <w:jc w:val="both"/>
    </w:pPr>
    <w:rPr>
      <w:noProof/>
      <w:spacing w:val="2"/>
      <w:sz w:val="18"/>
      <w:szCs w:val="18"/>
    </w:rPr>
  </w:style>
  <w:style w:type="paragraph" w:customStyle="1" w:styleId="03Authoraffiliation">
    <w:name w:val="03 Author affiliation"/>
    <w:autoRedefine/>
    <w:rsid w:val="001B7062"/>
    <w:pPr>
      <w:jc w:val="center"/>
    </w:pPr>
    <w:rPr>
      <w:i/>
      <w:noProof/>
      <w:sz w:val="19"/>
    </w:rPr>
  </w:style>
  <w:style w:type="paragraph" w:customStyle="1" w:styleId="05Keywords">
    <w:name w:val="05 Keywords"/>
    <w:basedOn w:val="04Abstract"/>
    <w:autoRedefine/>
    <w:rsid w:val="005D742A"/>
    <w:pPr>
      <w:spacing w:after="0"/>
      <w:ind w:left="600" w:right="589"/>
      <w:contextualSpacing/>
      <w:jc w:val="center"/>
    </w:pPr>
  </w:style>
  <w:style w:type="paragraph" w:customStyle="1" w:styleId="X1Textlinedonotuse">
    <w:name w:val="X1 Text line (do not use)"/>
    <w:basedOn w:val="05Keywords"/>
    <w:rsid w:val="005D742A"/>
    <w:pPr>
      <w:pBdr>
        <w:bottom w:val="single" w:sz="6" w:space="1" w:color="auto"/>
      </w:pBdr>
      <w:spacing w:before="0"/>
      <w:ind w:left="0" w:right="-11"/>
    </w:pPr>
    <w:rPr>
      <w:szCs w:val="20"/>
    </w:rPr>
  </w:style>
  <w:style w:type="paragraph" w:customStyle="1" w:styleId="F1Figlegend1column">
    <w:name w:val="F1 Fig legend (1 column)"/>
    <w:basedOn w:val="Normal"/>
    <w:link w:val="F1Figlegend1columnChar"/>
    <w:autoRedefine/>
    <w:rsid w:val="00A33143"/>
    <w:pPr>
      <w:framePr w:w="4560" w:hSpace="170" w:wrap="notBeside" w:vAnchor="page" w:hAnchor="margin" w:y="1443"/>
      <w:shd w:val="solid" w:color="FFFFFF" w:fill="FFFFFF"/>
      <w:spacing w:before="120" w:after="240" w:line="190" w:lineRule="exact"/>
      <w:contextualSpacing/>
      <w:jc w:val="both"/>
    </w:pPr>
    <w:rPr>
      <w:sz w:val="18"/>
    </w:rPr>
  </w:style>
  <w:style w:type="paragraph" w:customStyle="1" w:styleId="08HeadingB">
    <w:name w:val="08 Heading B"/>
    <w:next w:val="06aMaintext"/>
    <w:autoRedefine/>
    <w:rsid w:val="00747A45"/>
    <w:pPr>
      <w:spacing w:line="240" w:lineRule="exact"/>
    </w:pPr>
    <w:rPr>
      <w:b/>
      <w:i/>
      <w:color w:val="000000"/>
      <w:sz w:val="18"/>
    </w:rPr>
  </w:style>
  <w:style w:type="paragraph" w:customStyle="1" w:styleId="09HeadingC">
    <w:name w:val="09 Heading C"/>
    <w:next w:val="Normal"/>
    <w:rsid w:val="00813296"/>
    <w:pPr>
      <w:spacing w:before="240" w:line="200" w:lineRule="exact"/>
    </w:pPr>
    <w:rPr>
      <w:i/>
      <w:sz w:val="18"/>
    </w:rPr>
  </w:style>
  <w:style w:type="paragraph" w:customStyle="1" w:styleId="10HeadingD">
    <w:name w:val="10 Heading D"/>
    <w:next w:val="Normal"/>
    <w:autoRedefine/>
    <w:rsid w:val="002C3E4A"/>
    <w:pPr>
      <w:spacing w:before="240"/>
      <w:jc w:val="both"/>
    </w:pPr>
    <w:rPr>
      <w:i/>
      <w:sz w:val="19"/>
    </w:rPr>
  </w:style>
  <w:style w:type="paragraph" w:customStyle="1" w:styleId="F2Figlegend2column">
    <w:name w:val="F2 Fig legend (2 column)"/>
    <w:basedOn w:val="Normal"/>
    <w:link w:val="F2Figlegend2columnChar"/>
    <w:autoRedefine/>
    <w:rsid w:val="00A33143"/>
    <w:pPr>
      <w:framePr w:w="9478" w:hSpace="170" w:wrap="notBeside" w:vAnchor="page" w:hAnchor="margin" w:y="1443"/>
      <w:shd w:val="solid" w:color="FFFFFF" w:fill="FFFFFF"/>
      <w:spacing w:before="120" w:after="240" w:line="190" w:lineRule="exact"/>
      <w:contextualSpacing/>
      <w:jc w:val="both"/>
    </w:pPr>
    <w:rPr>
      <w:sz w:val="18"/>
    </w:rPr>
  </w:style>
  <w:style w:type="paragraph" w:customStyle="1" w:styleId="12Acknowledgements">
    <w:name w:val="12 Acknowledgements"/>
    <w:basedOn w:val="Normal"/>
    <w:autoRedefine/>
    <w:rsid w:val="00FF1787"/>
    <w:pPr>
      <w:spacing w:before="240" w:after="240"/>
      <w:jc w:val="both"/>
    </w:pPr>
    <w:rPr>
      <w:sz w:val="18"/>
    </w:rPr>
  </w:style>
  <w:style w:type="paragraph" w:customStyle="1" w:styleId="A2ESMstatement">
    <w:name w:val="A2 ESM statement"/>
    <w:basedOn w:val="Normal"/>
    <w:autoRedefine/>
    <w:rsid w:val="00747A45"/>
    <w:pPr>
      <w:framePr w:w="4763" w:wrap="notBeside" w:hAnchor="margin" w:x="1" w:yAlign="bottom" w:anchorLock="1"/>
      <w:ind w:right="-36"/>
      <w:jc w:val="both"/>
    </w:pPr>
    <w:rPr>
      <w:sz w:val="16"/>
    </w:rPr>
  </w:style>
  <w:style w:type="paragraph" w:customStyle="1" w:styleId="H1Shorttitle">
    <w:name w:val="H1 Short title"/>
    <w:basedOn w:val="Normal"/>
    <w:autoRedefine/>
    <w:rsid w:val="000E4718"/>
    <w:pPr>
      <w:spacing w:after="100" w:afterAutospacing="1"/>
    </w:pPr>
    <w:rPr>
      <w:sz w:val="18"/>
    </w:rPr>
  </w:style>
  <w:style w:type="paragraph" w:customStyle="1" w:styleId="11HeadingE">
    <w:name w:val="11 Heading E"/>
    <w:basedOn w:val="10HeadingD"/>
    <w:next w:val="06aMaintext"/>
    <w:autoRedefine/>
    <w:rsid w:val="00F55D5B"/>
    <w:rPr>
      <w:i w:val="0"/>
    </w:rPr>
  </w:style>
  <w:style w:type="paragraph" w:customStyle="1" w:styleId="T1Table1column">
    <w:name w:val="T1 Table (1 column)"/>
    <w:autoRedefine/>
    <w:rsid w:val="00841C48"/>
    <w:pPr>
      <w:framePr w:wrap="around" w:vAnchor="text" w:hAnchor="text" w:y="1"/>
      <w:spacing w:before="2" w:after="2" w:line="200" w:lineRule="exact"/>
      <w:contextualSpacing/>
    </w:pPr>
    <w:rPr>
      <w:noProof/>
      <w:sz w:val="18"/>
    </w:rPr>
  </w:style>
  <w:style w:type="paragraph" w:customStyle="1" w:styleId="T2Table2column">
    <w:name w:val="T2 Table (2 column)"/>
    <w:autoRedefine/>
    <w:rsid w:val="00841C48"/>
    <w:pPr>
      <w:framePr w:w="9478" w:hSpace="170" w:wrap="around" w:vAnchor="page" w:hAnchor="margin" w:y="1443"/>
      <w:spacing w:before="2" w:after="2" w:line="200" w:lineRule="exact"/>
      <w:contextualSpacing/>
    </w:pPr>
    <w:rPr>
      <w:sz w:val="18"/>
      <w:szCs w:val="16"/>
    </w:rPr>
  </w:style>
  <w:style w:type="table" w:customStyle="1" w:styleId="T3Tablegrid">
    <w:name w:val="T3 Table grid"/>
    <w:basedOn w:val="TableNormal"/>
    <w:rsid w:val="003A7A61"/>
    <w:rPr>
      <w:sz w:val="18"/>
      <w:szCs w:val="18"/>
    </w:rPr>
    <w:tblPr>
      <w:jc w:val="center"/>
      <w:tblBorders>
        <w:top w:val="single" w:sz="6" w:space="0" w:color="auto"/>
        <w:bottom w:val="single" w:sz="6" w:space="0" w:color="auto"/>
      </w:tblBorders>
      <w:tblCellMar>
        <w:left w:w="60" w:type="dxa"/>
        <w:right w:w="60" w:type="dxa"/>
      </w:tblCellMar>
    </w:tblPr>
    <w:trPr>
      <w:cantSplit/>
      <w:jc w:val="center"/>
    </w:trPr>
    <w:tcPr>
      <w:vAlign w:val="bottom"/>
    </w:tcPr>
  </w:style>
  <w:style w:type="character" w:customStyle="1" w:styleId="06aMaintextChar">
    <w:name w:val="06a Main text Char"/>
    <w:basedOn w:val="DefaultParagraphFont"/>
    <w:link w:val="06aMaintext"/>
    <w:rsid w:val="005D1949"/>
    <w:rPr>
      <w:spacing w:val="-2"/>
      <w:sz w:val="19"/>
      <w:szCs w:val="18"/>
      <w:lang w:val="en-GB" w:eastAsia="en-GB" w:bidi="ar-SA"/>
    </w:rPr>
  </w:style>
  <w:style w:type="character" w:styleId="Emphasis">
    <w:name w:val="Emphasis"/>
    <w:basedOn w:val="DefaultParagraphFont"/>
    <w:uiPriority w:val="20"/>
    <w:qFormat/>
    <w:rsid w:val="00363AE6"/>
    <w:rPr>
      <w:b/>
      <w:i/>
      <w:iCs/>
    </w:rPr>
  </w:style>
  <w:style w:type="paragraph" w:styleId="Title">
    <w:name w:val="Title"/>
    <w:basedOn w:val="01PaperTitle"/>
    <w:next w:val="Normal"/>
    <w:link w:val="TitleChar"/>
    <w:qFormat/>
    <w:rsid w:val="00E77F59"/>
    <w:pPr>
      <w:spacing w:line="240" w:lineRule="auto"/>
    </w:pPr>
  </w:style>
  <w:style w:type="character" w:customStyle="1" w:styleId="TitleChar">
    <w:name w:val="Title Char"/>
    <w:basedOn w:val="DefaultParagraphFont"/>
    <w:link w:val="Title"/>
    <w:rsid w:val="00E77F59"/>
    <w:rPr>
      <w:rFonts w:ascii="Arial Black" w:hAnsi="Arial Black"/>
      <w:noProof/>
      <w:position w:val="8"/>
      <w:sz w:val="32"/>
      <w:szCs w:val="32"/>
    </w:rPr>
  </w:style>
  <w:style w:type="character" w:customStyle="1" w:styleId="F1Figlegend1columnChar">
    <w:name w:val="F1 Fig legend (1 column) Char"/>
    <w:basedOn w:val="DefaultParagraphFont"/>
    <w:link w:val="F1Figlegend1column"/>
    <w:rsid w:val="00A33143"/>
    <w:rPr>
      <w:sz w:val="18"/>
      <w:lang w:val="en-GB" w:eastAsia="en-GB" w:bidi="ar-SA"/>
    </w:rPr>
  </w:style>
  <w:style w:type="character" w:customStyle="1" w:styleId="F2Figlegend2columnChar">
    <w:name w:val="F2 Fig legend (2 column) Char"/>
    <w:basedOn w:val="DefaultParagraphFont"/>
    <w:link w:val="F2Figlegend2column"/>
    <w:rsid w:val="00A33143"/>
    <w:rPr>
      <w:sz w:val="18"/>
      <w:lang w:val="en-GB" w:eastAsia="en-GB" w:bidi="ar-SA"/>
    </w:rPr>
  </w:style>
  <w:style w:type="paragraph" w:customStyle="1" w:styleId="F3Figstyle1column">
    <w:name w:val="F3 Fig style (1 column)"/>
    <w:basedOn w:val="Normal"/>
    <w:next w:val="F1Figlegend1column"/>
    <w:autoRedefine/>
    <w:rsid w:val="00C062C9"/>
    <w:pPr>
      <w:framePr w:w="4560" w:hSpace="170" w:wrap="notBeside" w:vAnchor="page" w:hAnchor="margin" w:y="1443"/>
      <w:shd w:val="solid" w:color="FFFFFF" w:fill="FFFFFF"/>
      <w:spacing w:before="160" w:after="40"/>
      <w:jc w:val="center"/>
    </w:pPr>
  </w:style>
  <w:style w:type="paragraph" w:customStyle="1" w:styleId="F4Figstyle2column">
    <w:name w:val="F4 Fig style (2 column)"/>
    <w:basedOn w:val="Normal"/>
    <w:next w:val="F2Figlegend2column"/>
    <w:autoRedefine/>
    <w:rsid w:val="00841C48"/>
    <w:pPr>
      <w:framePr w:w="9478" w:hSpace="170" w:wrap="notBeside" w:vAnchor="page" w:hAnchor="margin" w:y="1443"/>
      <w:shd w:val="solid" w:color="FFFFFF" w:fill="FFFFFF"/>
      <w:spacing w:before="160" w:after="40"/>
      <w:contextualSpacing/>
      <w:jc w:val="center"/>
    </w:pPr>
  </w:style>
  <w:style w:type="paragraph" w:styleId="ListParagraph">
    <w:name w:val="List Paragraph"/>
    <w:basedOn w:val="Normal"/>
    <w:uiPriority w:val="34"/>
    <w:qFormat/>
    <w:rsid w:val="009418F0"/>
    <w:pPr>
      <w:ind w:left="720"/>
    </w:pPr>
  </w:style>
  <w:style w:type="character" w:customStyle="1" w:styleId="apple-converted-space">
    <w:name w:val="apple-converted-space"/>
    <w:basedOn w:val="DefaultParagraphFont"/>
    <w:rsid w:val="009418F0"/>
  </w:style>
  <w:style w:type="character" w:styleId="Strong">
    <w:name w:val="Strong"/>
    <w:basedOn w:val="DefaultParagraphFont"/>
    <w:uiPriority w:val="22"/>
    <w:qFormat/>
    <w:rsid w:val="009418F0"/>
    <w:rPr>
      <w:b/>
      <w:bCs/>
    </w:rPr>
  </w:style>
  <w:style w:type="character" w:styleId="Hyperlink">
    <w:name w:val="Hyperlink"/>
    <w:basedOn w:val="DefaultParagraphFont"/>
    <w:uiPriority w:val="99"/>
    <w:unhideWhenUsed/>
    <w:rsid w:val="009418F0"/>
    <w:rPr>
      <w:color w:val="0000FF"/>
      <w:u w:val="single"/>
    </w:rPr>
  </w:style>
  <w:style w:type="paragraph" w:customStyle="1" w:styleId="titlersos">
    <w:name w:val="title rsos"/>
    <w:basedOn w:val="Normal"/>
    <w:link w:val="titlersosChar"/>
    <w:qFormat/>
    <w:rsid w:val="0034068D"/>
    <w:pPr>
      <w:numPr>
        <w:numId w:val="15"/>
      </w:numPr>
    </w:pPr>
    <w:rPr>
      <w:rFonts w:ascii="MyriadPro-Cond" w:hAnsi="MyriadPro-Cond"/>
      <w:b/>
      <w:sz w:val="36"/>
      <w:szCs w:val="36"/>
    </w:rPr>
  </w:style>
  <w:style w:type="character" w:customStyle="1" w:styleId="titlersosChar">
    <w:name w:val="title rsos Char"/>
    <w:basedOn w:val="DefaultParagraphFont"/>
    <w:link w:val="titlersos"/>
    <w:rsid w:val="0034068D"/>
    <w:rPr>
      <w:rFonts w:ascii="MyriadPro-Cond" w:hAnsi="MyriadPro-Cond"/>
      <w:b/>
      <w:sz w:val="36"/>
      <w:szCs w:val="36"/>
    </w:rPr>
  </w:style>
  <w:style w:type="paragraph" w:styleId="BalloonText">
    <w:name w:val="Balloon Text"/>
    <w:basedOn w:val="Normal"/>
    <w:link w:val="BalloonTextChar"/>
    <w:rsid w:val="00394285"/>
    <w:rPr>
      <w:rFonts w:ascii="Tahoma" w:hAnsi="Tahoma" w:cs="Tahoma"/>
      <w:sz w:val="16"/>
      <w:szCs w:val="16"/>
    </w:rPr>
  </w:style>
  <w:style w:type="character" w:customStyle="1" w:styleId="BalloonTextChar">
    <w:name w:val="Balloon Text Char"/>
    <w:basedOn w:val="DefaultParagraphFont"/>
    <w:link w:val="BalloonText"/>
    <w:rsid w:val="00394285"/>
    <w:rPr>
      <w:rFonts w:ascii="Tahoma" w:hAnsi="Tahoma" w:cs="Tahoma"/>
      <w:sz w:val="16"/>
      <w:szCs w:val="16"/>
    </w:rPr>
  </w:style>
  <w:style w:type="paragraph" w:styleId="NormalWeb">
    <w:name w:val="Normal (Web)"/>
    <w:basedOn w:val="Normal"/>
    <w:uiPriority w:val="99"/>
    <w:unhideWhenUsed/>
    <w:rsid w:val="00445BEE"/>
    <w:pPr>
      <w:spacing w:before="100" w:beforeAutospacing="1" w:after="100" w:afterAutospacing="1"/>
    </w:pPr>
    <w:rPr>
      <w:szCs w:val="24"/>
    </w:rPr>
  </w:style>
  <w:style w:type="character" w:styleId="CommentReference">
    <w:name w:val="annotation reference"/>
    <w:basedOn w:val="DefaultParagraphFont"/>
    <w:rsid w:val="00275D87"/>
    <w:rPr>
      <w:sz w:val="16"/>
      <w:szCs w:val="16"/>
    </w:rPr>
  </w:style>
  <w:style w:type="paragraph" w:styleId="CommentText">
    <w:name w:val="annotation text"/>
    <w:basedOn w:val="Normal"/>
    <w:link w:val="CommentTextChar"/>
    <w:rsid w:val="00275D87"/>
  </w:style>
  <w:style w:type="character" w:customStyle="1" w:styleId="CommentTextChar">
    <w:name w:val="Comment Text Char"/>
    <w:basedOn w:val="DefaultParagraphFont"/>
    <w:link w:val="CommentText"/>
    <w:rsid w:val="00275D87"/>
  </w:style>
  <w:style w:type="paragraph" w:styleId="CommentSubject">
    <w:name w:val="annotation subject"/>
    <w:basedOn w:val="CommentText"/>
    <w:next w:val="CommentText"/>
    <w:link w:val="CommentSubjectChar"/>
    <w:rsid w:val="00275D87"/>
    <w:rPr>
      <w:b/>
      <w:bCs/>
    </w:rPr>
  </w:style>
  <w:style w:type="character" w:customStyle="1" w:styleId="CommentSubjectChar">
    <w:name w:val="Comment Subject Char"/>
    <w:basedOn w:val="CommentTextChar"/>
    <w:link w:val="CommentSubject"/>
    <w:rsid w:val="00275D87"/>
    <w:rPr>
      <w:b/>
      <w:bCs/>
    </w:rPr>
  </w:style>
  <w:style w:type="character" w:styleId="FollowedHyperlink">
    <w:name w:val="FollowedHyperlink"/>
    <w:basedOn w:val="DefaultParagraphFont"/>
    <w:rsid w:val="006A72E9"/>
    <w:rPr>
      <w:color w:val="800080" w:themeColor="followedHyperlink"/>
      <w:u w:val="single"/>
    </w:rPr>
  </w:style>
  <w:style w:type="paragraph" w:styleId="Footer">
    <w:name w:val="footer"/>
    <w:basedOn w:val="Normal"/>
    <w:link w:val="FooterChar"/>
    <w:uiPriority w:val="99"/>
    <w:unhideWhenUsed/>
    <w:rsid w:val="00E77F59"/>
    <w:pPr>
      <w:tabs>
        <w:tab w:val="center" w:pos="4680"/>
        <w:tab w:val="right" w:pos="9360"/>
      </w:tabs>
    </w:pPr>
  </w:style>
  <w:style w:type="character" w:customStyle="1" w:styleId="FooterChar">
    <w:name w:val="Footer Char"/>
    <w:basedOn w:val="DefaultParagraphFont"/>
    <w:link w:val="Footer"/>
    <w:uiPriority w:val="99"/>
    <w:rsid w:val="00E77F59"/>
    <w:rPr>
      <w:sz w:val="24"/>
    </w:rPr>
  </w:style>
  <w:style w:type="paragraph" w:styleId="Header">
    <w:name w:val="header"/>
    <w:basedOn w:val="Normal"/>
    <w:link w:val="HeaderChar"/>
    <w:uiPriority w:val="99"/>
    <w:unhideWhenUsed/>
    <w:rsid w:val="00E77F59"/>
    <w:pPr>
      <w:tabs>
        <w:tab w:val="center" w:pos="4680"/>
        <w:tab w:val="right" w:pos="9360"/>
      </w:tabs>
    </w:pPr>
    <w:rPr>
      <w:rFonts w:asciiTheme="minorHAnsi" w:eastAsiaTheme="minorEastAsia" w:hAnsiTheme="minorHAnsi"/>
      <w:sz w:val="22"/>
      <w:szCs w:val="22"/>
      <w:lang w:val="en-US" w:eastAsia="en-US"/>
    </w:rPr>
  </w:style>
  <w:style w:type="character" w:customStyle="1" w:styleId="HeaderChar">
    <w:name w:val="Header Char"/>
    <w:basedOn w:val="DefaultParagraphFont"/>
    <w:link w:val="Header"/>
    <w:uiPriority w:val="99"/>
    <w:rsid w:val="00E77F59"/>
    <w:rPr>
      <w:rFonts w:asciiTheme="minorHAnsi" w:eastAsiaTheme="minorEastAsia" w:hAnsiTheme="minorHAnsi"/>
      <w:sz w:val="22"/>
      <w:szCs w:val="22"/>
      <w:lang w:val="en-US" w:eastAsia="en-US"/>
    </w:rPr>
  </w:style>
  <w:style w:type="paragraph" w:customStyle="1" w:styleId="Endsections">
    <w:name w:val="End sections"/>
    <w:basedOn w:val="Normal"/>
    <w:link w:val="EndsectionsChar"/>
    <w:qFormat/>
    <w:rsid w:val="00363AE6"/>
    <w:pPr>
      <w:spacing w:line="240" w:lineRule="auto"/>
    </w:pPr>
  </w:style>
  <w:style w:type="paragraph" w:customStyle="1" w:styleId="Abstract">
    <w:name w:val="Abstract"/>
    <w:basedOn w:val="Normal"/>
    <w:link w:val="AbstractChar"/>
    <w:qFormat/>
    <w:rsid w:val="00363AE6"/>
    <w:pPr>
      <w:spacing w:line="264" w:lineRule="auto"/>
    </w:pPr>
  </w:style>
  <w:style w:type="character" w:customStyle="1" w:styleId="EndsectionsChar">
    <w:name w:val="End sections Char"/>
    <w:basedOn w:val="DefaultParagraphFont"/>
    <w:link w:val="Endsections"/>
    <w:rsid w:val="00363AE6"/>
    <w:rPr>
      <w:rFonts w:ascii="Palatino-Roman" w:hAnsi="Palatino-Roman" w:cs="Arial"/>
      <w:color w:val="333333"/>
    </w:rPr>
  </w:style>
  <w:style w:type="character" w:customStyle="1" w:styleId="AbstractChar">
    <w:name w:val="Abstract Char"/>
    <w:basedOn w:val="DefaultParagraphFont"/>
    <w:link w:val="Abstract"/>
    <w:rsid w:val="00363AE6"/>
    <w:rPr>
      <w:rFonts w:ascii="Palatino-Roman" w:hAnsi="Palatino-Roman" w:cs="Arial"/>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730359">
      <w:bodyDiv w:val="1"/>
      <w:marLeft w:val="0"/>
      <w:marRight w:val="0"/>
      <w:marTop w:val="0"/>
      <w:marBottom w:val="0"/>
      <w:divBdr>
        <w:top w:val="none" w:sz="0" w:space="0" w:color="auto"/>
        <w:left w:val="none" w:sz="0" w:space="0" w:color="auto"/>
        <w:bottom w:val="none" w:sz="0" w:space="0" w:color="auto"/>
        <w:right w:val="none" w:sz="0" w:space="0" w:color="auto"/>
      </w:divBdr>
    </w:div>
    <w:div w:id="396322550">
      <w:bodyDiv w:val="1"/>
      <w:marLeft w:val="0"/>
      <w:marRight w:val="0"/>
      <w:marTop w:val="0"/>
      <w:marBottom w:val="0"/>
      <w:divBdr>
        <w:top w:val="none" w:sz="0" w:space="0" w:color="auto"/>
        <w:left w:val="none" w:sz="0" w:space="0" w:color="auto"/>
        <w:bottom w:val="none" w:sz="0" w:space="0" w:color="auto"/>
        <w:right w:val="none" w:sz="0" w:space="0" w:color="auto"/>
      </w:divBdr>
      <w:divsChild>
        <w:div w:id="1256941596">
          <w:marLeft w:val="0"/>
          <w:marRight w:val="0"/>
          <w:marTop w:val="0"/>
          <w:marBottom w:val="0"/>
          <w:divBdr>
            <w:top w:val="none" w:sz="0" w:space="0" w:color="DCDCDC"/>
            <w:left w:val="none" w:sz="0" w:space="0" w:color="DCDCDC"/>
            <w:bottom w:val="none" w:sz="0" w:space="0" w:color="DCDCDC"/>
            <w:right w:val="none" w:sz="0" w:space="0" w:color="DCDCDC"/>
          </w:divBdr>
          <w:divsChild>
            <w:div w:id="2116052721">
              <w:marLeft w:val="0"/>
              <w:marRight w:val="0"/>
              <w:marTop w:val="0"/>
              <w:marBottom w:val="0"/>
              <w:divBdr>
                <w:top w:val="single" w:sz="4" w:space="0" w:color="DCDCDC"/>
                <w:left w:val="single" w:sz="4" w:space="0" w:color="DCDCDC"/>
                <w:bottom w:val="single" w:sz="4" w:space="0" w:color="DCDCDC"/>
                <w:right w:val="single" w:sz="4" w:space="0" w:color="DCDCDC"/>
              </w:divBdr>
              <w:divsChild>
                <w:div w:id="1885215636">
                  <w:marLeft w:val="0"/>
                  <w:marRight w:val="0"/>
                  <w:marTop w:val="0"/>
                  <w:marBottom w:val="0"/>
                  <w:divBdr>
                    <w:top w:val="single" w:sz="2" w:space="0" w:color="auto"/>
                    <w:left w:val="single" w:sz="48" w:space="0" w:color="FFFFFF"/>
                    <w:bottom w:val="single" w:sz="2" w:space="0" w:color="auto"/>
                    <w:right w:val="single" w:sz="48" w:space="0" w:color="FFFFFF"/>
                  </w:divBdr>
                  <w:divsChild>
                    <w:div w:id="102503642">
                      <w:marLeft w:val="-12"/>
                      <w:marRight w:val="-12"/>
                      <w:marTop w:val="0"/>
                      <w:marBottom w:val="0"/>
                      <w:divBdr>
                        <w:top w:val="single" w:sz="2" w:space="0" w:color="DCDCDC"/>
                        <w:left w:val="single" w:sz="4" w:space="0" w:color="DCDCDC"/>
                        <w:bottom w:val="single" w:sz="2" w:space="0" w:color="DCDCDC"/>
                        <w:right w:val="single" w:sz="4" w:space="0" w:color="DCDCDC"/>
                      </w:divBdr>
                      <w:divsChild>
                        <w:div w:id="388310145">
                          <w:marLeft w:val="-24"/>
                          <w:marRight w:val="-24"/>
                          <w:marTop w:val="0"/>
                          <w:marBottom w:val="0"/>
                          <w:divBdr>
                            <w:top w:val="none" w:sz="0" w:space="0" w:color="auto"/>
                            <w:left w:val="none" w:sz="0" w:space="0" w:color="auto"/>
                            <w:bottom w:val="none" w:sz="0" w:space="0" w:color="auto"/>
                            <w:right w:val="none" w:sz="0" w:space="0" w:color="auto"/>
                          </w:divBdr>
                          <w:divsChild>
                            <w:div w:id="699816823">
                              <w:marLeft w:val="0"/>
                              <w:marRight w:val="0"/>
                              <w:marTop w:val="0"/>
                              <w:marBottom w:val="0"/>
                              <w:divBdr>
                                <w:top w:val="none" w:sz="0" w:space="0" w:color="auto"/>
                                <w:left w:val="none" w:sz="0" w:space="0" w:color="auto"/>
                                <w:bottom w:val="none" w:sz="0" w:space="0" w:color="auto"/>
                                <w:right w:val="none" w:sz="0" w:space="0" w:color="auto"/>
                              </w:divBdr>
                              <w:divsChild>
                                <w:div w:id="19015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5233">
      <w:bodyDiv w:val="1"/>
      <w:marLeft w:val="0"/>
      <w:marRight w:val="0"/>
      <w:marTop w:val="0"/>
      <w:marBottom w:val="0"/>
      <w:divBdr>
        <w:top w:val="none" w:sz="0" w:space="0" w:color="auto"/>
        <w:left w:val="none" w:sz="0" w:space="0" w:color="auto"/>
        <w:bottom w:val="none" w:sz="0" w:space="0" w:color="auto"/>
        <w:right w:val="none" w:sz="0" w:space="0" w:color="auto"/>
      </w:divBdr>
      <w:divsChild>
        <w:div w:id="1006904825">
          <w:marLeft w:val="0"/>
          <w:marRight w:val="0"/>
          <w:marTop w:val="0"/>
          <w:marBottom w:val="0"/>
          <w:divBdr>
            <w:top w:val="none" w:sz="0" w:space="0" w:color="auto"/>
            <w:left w:val="none" w:sz="0" w:space="0" w:color="auto"/>
            <w:bottom w:val="none" w:sz="0" w:space="0" w:color="auto"/>
            <w:right w:val="none" w:sz="0" w:space="0" w:color="auto"/>
          </w:divBdr>
        </w:div>
      </w:divsChild>
    </w:div>
    <w:div w:id="186031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royalsocietypublishing.org/ethics-and-policy"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royalsociety.org/journals/ethics-policies/data-sharing-mining/" TargetMode="External"/><Relationship Id="rId2" Type="http://schemas.openxmlformats.org/officeDocument/2006/relationships/numbering" Target="numbering.xml"/><Relationship Id="rId16" Type="http://schemas.openxmlformats.org/officeDocument/2006/relationships/hyperlink" Target="https://royalsociety.org/journals/ethics-policies/"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classic.rsta.royalsocietypublishing.org/site/misc/Electronic%20Supplementary%20Material.doc" TargetMode="Externa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royalsocietypublishing.org/rsta/for-authors"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ottew\AppData\Local\Microsoft\Windows\Temporary%20Internet%20Files\Content.Outlook\MGRVQ7Z3\RSPB_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CCDCFB509ED4947B1AB1FF266DE9D54"/>
        <w:category>
          <w:name w:val="General"/>
          <w:gallery w:val="placeholder"/>
        </w:category>
        <w:types>
          <w:type w:val="bbPlcHdr"/>
        </w:types>
        <w:behaviors>
          <w:behavior w:val="content"/>
        </w:behaviors>
        <w:guid w:val="{3FA37FD3-C71F-4B9D-8764-D8F62C868DF2}"/>
      </w:docPartPr>
      <w:docPartBody>
        <w:p w:rsidR="00A35E8D" w:rsidRDefault="001A5FC6" w:rsidP="001A5FC6">
          <w:pPr>
            <w:pStyle w:val="3CCDCFB509ED4947B1AB1FF266DE9D54"/>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Roman">
    <w:altName w:val="Palatino Linotype"/>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yriadPro-Cond">
    <w:altName w:val="Cambria"/>
    <w:panose1 w:val="00000000000000000000"/>
    <w:charset w:val="00"/>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C6"/>
    <w:rsid w:val="001A5FC6"/>
    <w:rsid w:val="00A35E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CDCFB509ED4947B1AB1FF266DE9D54">
    <w:name w:val="3CCDCFB509ED4947B1AB1FF266DE9D54"/>
    <w:rsid w:val="001A5F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4EBC89-1CE9-4B11-BB5C-721A7EFB5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RSPB_template.dot</Template>
  <TotalTime>23</TotalTime>
  <Pages>3</Pages>
  <Words>994</Words>
  <Characters>6175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Proc R Soc B template (v. 1.0)</vt:lpstr>
    </vt:vector>
  </TitlesOfParts>
  <Company>Royal Society</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 R Soc B template (v. 1.0)</dc:title>
  <dc:creator>charlottew</dc:creator>
  <cp:lastModifiedBy>Alice Power</cp:lastModifiedBy>
  <cp:revision>5</cp:revision>
  <cp:lastPrinted>1900-01-01T00:00:00Z</cp:lastPrinted>
  <dcterms:created xsi:type="dcterms:W3CDTF">2016-10-18T12:30:00Z</dcterms:created>
  <dcterms:modified xsi:type="dcterms:W3CDTF">2023-12-07T13:45:00Z</dcterms:modified>
</cp:coreProperties>
</file>